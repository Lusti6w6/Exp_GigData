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F115D5" w14:textId="77777777" w:rsidR="00E75EA5" w:rsidRPr="008204FD" w:rsidRDefault="00E75EA5" w:rsidP="0073326B">
      <w:pPr>
        <w:pStyle w:val="5a"/>
      </w:pPr>
    </w:p>
    <w:p w14:paraId="1250B36E" w14:textId="77777777" w:rsidR="00E75EA5" w:rsidRPr="008204FD" w:rsidRDefault="00E75EA5" w:rsidP="00E75EA5">
      <w:pPr>
        <w:rPr>
          <w:rFonts w:ascii="Huawei Sans" w:eastAsia="方正兰亭黑简体" w:hAnsi="Huawei Sans"/>
        </w:rPr>
      </w:pPr>
    </w:p>
    <w:p w14:paraId="2B63D2A6" w14:textId="77777777" w:rsidR="0020153C" w:rsidRPr="008204FD" w:rsidRDefault="0020153C" w:rsidP="0020153C">
      <w:pPr>
        <w:ind w:left="0"/>
        <w:rPr>
          <w:rFonts w:ascii="Huawei Sans" w:eastAsia="方正兰亭黑简体" w:hAnsi="Huawei Sans"/>
        </w:rPr>
      </w:pPr>
    </w:p>
    <w:p w14:paraId="1E20AA9F" w14:textId="77777777" w:rsidR="0020153C" w:rsidRPr="008204FD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2F6C8E26" w14:textId="77777777" w:rsidR="00BE0D8B" w:rsidRPr="008204FD" w:rsidRDefault="00FE4231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8204FD">
        <w:rPr>
          <w:rFonts w:ascii="Huawei Sans" w:eastAsia="方正兰亭黑简体" w:hAnsi="Huawei Sans" w:hint="eastAsia"/>
          <w:sz w:val="72"/>
          <w:szCs w:val="72"/>
          <w:lang w:eastAsia="zh-CN"/>
        </w:rPr>
        <w:t>云服务实现大数据</w:t>
      </w:r>
    </w:p>
    <w:p w14:paraId="45427A13" w14:textId="7296071E" w:rsidR="0020153C" w:rsidRPr="008204FD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8204FD">
        <w:rPr>
          <w:rFonts w:ascii="Huawei Sans" w:eastAsia="方正兰亭黑简体" w:hAnsi="Huawei Sans"/>
          <w:sz w:val="72"/>
          <w:szCs w:val="72"/>
          <w:lang w:eastAsia="zh-CN"/>
        </w:rPr>
        <w:t>实验手册</w:t>
      </w:r>
    </w:p>
    <w:p w14:paraId="22520186" w14:textId="42533B01" w:rsidR="0020153C" w:rsidRPr="008204FD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F112442" w14:textId="77777777" w:rsidR="0020153C" w:rsidRPr="008204FD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0FA8C2C2" w14:textId="77777777" w:rsidR="0020153C" w:rsidRPr="008204FD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77777777" w:rsidR="0020153C" w:rsidRPr="008204FD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E72F3" w14:textId="77777777" w:rsidR="0020153C" w:rsidRPr="008204FD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414C8387" w:rsidR="00213E96" w:rsidRPr="008204FD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2F5EACC8" w14:textId="5E174D38" w:rsidR="00213E96" w:rsidRPr="008204FD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EFA5202" w14:textId="2428E973" w:rsidR="00213E96" w:rsidRPr="008204FD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1A377C9C" w14:textId="5DB420D2" w:rsidR="00213E96" w:rsidRPr="008204FD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77777777" w:rsidR="00213E96" w:rsidRPr="008204FD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8204FD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8204FD" w:rsidRDefault="00213E96" w:rsidP="00213E9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8204FD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8204FD" w:rsidRDefault="00213E96" w:rsidP="00213E96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caps/>
        </w:rPr>
        <w:fldChar w:fldCharType="begin"/>
      </w:r>
      <w:r w:rsidRPr="008204FD">
        <w:rPr>
          <w:rFonts w:ascii="Huawei Sans" w:eastAsia="方正兰亭黑简体" w:hAnsi="Huawei Sans"/>
          <w:caps/>
        </w:rPr>
        <w:instrText xml:space="preserve"> DOCPROPERTY  Confidential </w:instrText>
      </w:r>
      <w:r w:rsidRPr="008204FD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8204FD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8204FD">
        <w:rPr>
          <w:rFonts w:ascii="Huawei Sans" w:eastAsia="方正兰亭黑简体" w:hAnsi="Huawei Sans"/>
          <w:lang w:eastAsia="zh-CN"/>
        </w:rPr>
        <w:t>华为技术有限公司</w:t>
      </w:r>
    </w:p>
    <w:p w14:paraId="4C0703B4" w14:textId="77777777" w:rsidR="00033B54" w:rsidRPr="008204FD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  <w:sectPr w:rsidR="00033B54" w:rsidRPr="008204FD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8204FD">
        <w:rPr>
          <w:rFonts w:ascii="Huawei Sans" w:eastAsia="方正兰亭黑简体" w:hAnsi="Huawei Sans"/>
        </w:rPr>
        <w:br w:type="page"/>
      </w: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8204FD" w:rsidRDefault="0020153C" w:rsidP="00FD6CD0">
          <w:pPr>
            <w:pStyle w:val="Contents"/>
          </w:pPr>
          <w:r w:rsidRPr="008204FD">
            <w:rPr>
              <w:lang w:val="zh-CN"/>
            </w:rPr>
            <w:t>目录</w:t>
          </w:r>
        </w:p>
        <w:p w14:paraId="7FC6C626" w14:textId="77777777" w:rsidR="00707EAC" w:rsidRDefault="001B148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8204FD">
            <w:rPr>
              <w:b w:val="0"/>
              <w:bCs w:val="0"/>
              <w:noProof/>
            </w:rPr>
            <w:fldChar w:fldCharType="begin"/>
          </w:r>
          <w:r w:rsidRPr="008204FD">
            <w:rPr>
              <w:b w:val="0"/>
              <w:bCs w:val="0"/>
              <w:noProof/>
            </w:rPr>
            <w:instrText xml:space="preserve"> </w:instrText>
          </w:r>
          <w:r w:rsidRPr="008204FD">
            <w:rPr>
              <w:rFonts w:hint="eastAsia"/>
              <w:b w:val="0"/>
              <w:bCs w:val="0"/>
              <w:noProof/>
            </w:rPr>
            <w:instrText>TOC \o "1-3" \h \z \u</w:instrText>
          </w:r>
          <w:r w:rsidRPr="008204FD">
            <w:rPr>
              <w:b w:val="0"/>
              <w:bCs w:val="0"/>
              <w:noProof/>
            </w:rPr>
            <w:instrText xml:space="preserve"> </w:instrText>
          </w:r>
          <w:r w:rsidRPr="008204FD">
            <w:rPr>
              <w:b w:val="0"/>
              <w:bCs w:val="0"/>
              <w:noProof/>
            </w:rPr>
            <w:fldChar w:fldCharType="separate"/>
          </w:r>
          <w:bookmarkStart w:id="10" w:name="_GoBack"/>
          <w:bookmarkEnd w:id="10"/>
          <w:r w:rsidR="00707EAC" w:rsidRPr="003A7219">
            <w:rPr>
              <w:rStyle w:val="ad"/>
              <w:noProof/>
            </w:rPr>
            <w:fldChar w:fldCharType="begin"/>
          </w:r>
          <w:r w:rsidR="00707EAC" w:rsidRPr="003A7219">
            <w:rPr>
              <w:rStyle w:val="ad"/>
              <w:noProof/>
            </w:rPr>
            <w:instrText xml:space="preserve"> </w:instrText>
          </w:r>
          <w:r w:rsidR="00707EAC">
            <w:rPr>
              <w:noProof/>
            </w:rPr>
            <w:instrText>HYPERLINK \l "_Toc69399502"</w:instrText>
          </w:r>
          <w:r w:rsidR="00707EAC" w:rsidRPr="003A7219">
            <w:rPr>
              <w:rStyle w:val="ad"/>
              <w:noProof/>
            </w:rPr>
            <w:instrText xml:space="preserve"> </w:instrText>
          </w:r>
          <w:r w:rsidR="00707EAC" w:rsidRPr="003A7219">
            <w:rPr>
              <w:rStyle w:val="ad"/>
              <w:noProof/>
            </w:rPr>
          </w:r>
          <w:r w:rsidR="00707EAC" w:rsidRPr="003A7219">
            <w:rPr>
              <w:rStyle w:val="ad"/>
              <w:noProof/>
            </w:rPr>
            <w:fldChar w:fldCharType="separate"/>
          </w:r>
          <w:r w:rsidR="00707EAC" w:rsidRPr="003A7219">
            <w:rPr>
              <w:rStyle w:val="ad"/>
              <w:rFonts w:cs="Huawei Sans"/>
              <w:noProof/>
            </w:rPr>
            <w:t>1</w:t>
          </w:r>
          <w:r w:rsidR="00707EAC" w:rsidRPr="003A7219">
            <w:rPr>
              <w:rStyle w:val="ad"/>
              <w:rFonts w:hint="eastAsia"/>
              <w:noProof/>
            </w:rPr>
            <w:t xml:space="preserve"> </w:t>
          </w:r>
          <w:r w:rsidR="00707EAC" w:rsidRPr="003A7219">
            <w:rPr>
              <w:rStyle w:val="ad"/>
              <w:rFonts w:hint="eastAsia"/>
              <w:noProof/>
            </w:rPr>
            <w:t>实验介绍</w:t>
          </w:r>
          <w:r w:rsidR="00707EAC">
            <w:rPr>
              <w:noProof/>
              <w:webHidden/>
            </w:rPr>
            <w:tab/>
          </w:r>
          <w:r w:rsidR="00707EAC">
            <w:rPr>
              <w:noProof/>
              <w:webHidden/>
            </w:rPr>
            <w:fldChar w:fldCharType="begin"/>
          </w:r>
          <w:r w:rsidR="00707EAC">
            <w:rPr>
              <w:noProof/>
              <w:webHidden/>
            </w:rPr>
            <w:instrText xml:space="preserve"> PAGEREF _Toc69399502 \h </w:instrText>
          </w:r>
          <w:r w:rsidR="00707EAC">
            <w:rPr>
              <w:noProof/>
              <w:webHidden/>
            </w:rPr>
          </w:r>
          <w:r w:rsidR="00707EAC">
            <w:rPr>
              <w:noProof/>
              <w:webHidden/>
            </w:rPr>
            <w:fldChar w:fldCharType="separate"/>
          </w:r>
          <w:r w:rsidR="00707EAC">
            <w:rPr>
              <w:noProof/>
              <w:webHidden/>
            </w:rPr>
            <w:t>2</w:t>
          </w:r>
          <w:r w:rsidR="00707EAC">
            <w:rPr>
              <w:noProof/>
              <w:webHidden/>
            </w:rPr>
            <w:fldChar w:fldCharType="end"/>
          </w:r>
          <w:r w:rsidR="00707EAC" w:rsidRPr="003A7219">
            <w:rPr>
              <w:rStyle w:val="ad"/>
              <w:noProof/>
            </w:rPr>
            <w:fldChar w:fldCharType="end"/>
          </w:r>
        </w:p>
        <w:p w14:paraId="07AC9C6A" w14:textId="77777777" w:rsidR="00707EAC" w:rsidRDefault="00707EA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03" w:history="1">
            <w:r w:rsidRPr="003A7219">
              <w:rPr>
                <w:rStyle w:val="ad"/>
                <w:rFonts w:cs="Huawei Sans"/>
                <w:snapToGrid w:val="0"/>
              </w:rPr>
              <w:t>1.1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实验说明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3F944AF" w14:textId="77777777" w:rsidR="00707EAC" w:rsidRDefault="00707EA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04" w:history="1">
            <w:r w:rsidRPr="003A7219">
              <w:rPr>
                <w:rStyle w:val="ad"/>
                <w:rFonts w:cs="Huawei Sans"/>
                <w:snapToGrid w:val="0"/>
              </w:rPr>
              <w:t>1.2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实验目的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CCCAD91" w14:textId="77777777" w:rsidR="00707EAC" w:rsidRDefault="00707EA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05" w:history="1">
            <w:r w:rsidRPr="003A7219">
              <w:rPr>
                <w:rStyle w:val="ad"/>
                <w:rFonts w:cs="Huawei Sans"/>
                <w:snapToGrid w:val="0"/>
              </w:rPr>
              <w:t>1.3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实验概览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32B4BCD" w14:textId="77777777" w:rsidR="00707EAC" w:rsidRDefault="00707EA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69399506" w:history="1">
            <w:r w:rsidRPr="003A7219">
              <w:rPr>
                <w:rStyle w:val="ad"/>
                <w:rFonts w:cs="Huawei Sans"/>
                <w:noProof/>
              </w:rPr>
              <w:t>2</w:t>
            </w:r>
            <w:r w:rsidRPr="003A7219">
              <w:rPr>
                <w:rStyle w:val="ad"/>
                <w:rFonts w:hint="eastAsia"/>
                <w:noProof/>
              </w:rPr>
              <w:t xml:space="preserve"> </w:t>
            </w:r>
            <w:r w:rsidRPr="003A7219">
              <w:rPr>
                <w:rStyle w:val="ad"/>
                <w:rFonts w:hint="eastAsia"/>
                <w:noProof/>
              </w:rPr>
              <w:t>实验环境准备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_Toc69399506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7ACD2" w14:textId="77777777" w:rsidR="00707EAC" w:rsidRDefault="00707EA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07" w:history="1">
            <w:r w:rsidRPr="003A7219">
              <w:rPr>
                <w:rStyle w:val="ad"/>
                <w:rFonts w:cs="Huawei Sans"/>
                <w:snapToGrid w:val="0"/>
              </w:rPr>
              <w:t>2.1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实验介绍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47DDAB7" w14:textId="77777777" w:rsidR="00707EAC" w:rsidRDefault="00707EA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08" w:history="1">
            <w:r w:rsidRPr="003A7219">
              <w:rPr>
                <w:rStyle w:val="ad"/>
                <w:rFonts w:cs="Huawei Sans"/>
                <w:snapToGrid w:val="0"/>
              </w:rPr>
              <w:t>2.2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服务购买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B3C83F0" w14:textId="77777777" w:rsidR="00707EAC" w:rsidRDefault="00707EA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09" w:history="1">
            <w:r w:rsidRPr="003A7219">
              <w:rPr>
                <w:rStyle w:val="ad"/>
                <w:rFonts w:cs="Huawei Sans"/>
                <w:bCs/>
                <w:snapToGrid w:val="0"/>
              </w:rPr>
              <w:t>2.2.1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登录控制台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B9E3F90" w14:textId="77777777" w:rsidR="00707EAC" w:rsidRDefault="00707EA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0" w:history="1">
            <w:r w:rsidRPr="003A7219">
              <w:rPr>
                <w:rStyle w:val="ad"/>
                <w:rFonts w:cs="Huawei Sans"/>
                <w:bCs/>
                <w:snapToGrid w:val="0"/>
              </w:rPr>
              <w:t>2.2.2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购买</w:t>
            </w:r>
            <w:r w:rsidRPr="003A7219">
              <w:rPr>
                <w:rStyle w:val="ad"/>
              </w:rPr>
              <w:t>OBS</w:t>
            </w:r>
            <w:r w:rsidRPr="003A7219">
              <w:rPr>
                <w:rStyle w:val="ad"/>
                <w:rFonts w:hint="eastAsia"/>
              </w:rPr>
              <w:t>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0F96C0E" w14:textId="77777777" w:rsidR="00707EAC" w:rsidRDefault="00707EA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1" w:history="1">
            <w:r w:rsidRPr="003A7219">
              <w:rPr>
                <w:rStyle w:val="ad"/>
                <w:rFonts w:cs="Huawei Sans"/>
                <w:bCs/>
                <w:snapToGrid w:val="0"/>
              </w:rPr>
              <w:t>2.2.3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购买</w:t>
            </w:r>
            <w:r w:rsidRPr="003A7219">
              <w:rPr>
                <w:rStyle w:val="ad"/>
              </w:rPr>
              <w:t>MRS</w:t>
            </w:r>
            <w:r w:rsidRPr="003A7219">
              <w:rPr>
                <w:rStyle w:val="ad"/>
                <w:rFonts w:hint="eastAsia"/>
              </w:rPr>
              <w:t>服务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BB3088F" w14:textId="77777777" w:rsidR="00707EAC" w:rsidRDefault="00707EA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2" w:history="1">
            <w:r w:rsidRPr="003A7219">
              <w:rPr>
                <w:rStyle w:val="ad"/>
                <w:rFonts w:cs="Huawei Sans"/>
                <w:bCs/>
                <w:snapToGrid w:val="0"/>
              </w:rPr>
              <w:t>2.2.4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购买弹性公网</w:t>
            </w:r>
            <w:r w:rsidRPr="003A7219">
              <w:rPr>
                <w:rStyle w:val="ad"/>
              </w:rPr>
              <w:t>IP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E5C4DFD" w14:textId="77777777" w:rsidR="00707EAC" w:rsidRDefault="00707EA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69399513" w:history="1">
            <w:r w:rsidRPr="003A7219">
              <w:rPr>
                <w:rStyle w:val="ad"/>
                <w:rFonts w:cs="Huawei Sans"/>
                <w:noProof/>
              </w:rPr>
              <w:t>3</w:t>
            </w:r>
            <w:r w:rsidRPr="003A7219">
              <w:rPr>
                <w:rStyle w:val="ad"/>
                <w:rFonts w:hint="eastAsia"/>
                <w:noProof/>
              </w:rPr>
              <w:t xml:space="preserve"> </w:t>
            </w:r>
            <w:r w:rsidRPr="003A7219">
              <w:rPr>
                <w:rStyle w:val="ad"/>
                <w:rFonts w:hint="eastAsia"/>
                <w:noProof/>
              </w:rPr>
              <w:t>云服务实现大数据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_Toc69399513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8A179" w14:textId="77777777" w:rsidR="00707EAC" w:rsidRDefault="00707EA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4" w:history="1">
            <w:r w:rsidRPr="003A7219">
              <w:rPr>
                <w:rStyle w:val="ad"/>
                <w:rFonts w:cs="Huawei Sans"/>
                <w:snapToGrid w:val="0"/>
              </w:rPr>
              <w:t>3.1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实验介绍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FC7927E" w14:textId="77777777" w:rsidR="00707EAC" w:rsidRDefault="00707EA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5" w:history="1">
            <w:r w:rsidRPr="003A7219">
              <w:rPr>
                <w:rStyle w:val="ad"/>
                <w:rFonts w:cs="Huawei Sans"/>
                <w:bCs/>
                <w:snapToGrid w:val="0"/>
              </w:rPr>
              <w:t>3.1.1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实验说明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64BEF6C" w14:textId="77777777" w:rsidR="00707EAC" w:rsidRDefault="00707EA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6" w:history="1">
            <w:r w:rsidRPr="003A7219">
              <w:rPr>
                <w:rStyle w:val="ad"/>
                <w:rFonts w:cs="Huawei Sans"/>
                <w:bCs/>
                <w:snapToGrid w:val="0"/>
              </w:rPr>
              <w:t>3.1.2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实验需求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A2CE19E" w14:textId="77777777" w:rsidR="00707EAC" w:rsidRDefault="00707EA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7" w:history="1">
            <w:r w:rsidRPr="003A7219">
              <w:rPr>
                <w:rStyle w:val="ad"/>
                <w:rFonts w:cs="Huawei Sans"/>
                <w:bCs/>
                <w:snapToGrid w:val="0"/>
              </w:rPr>
              <w:t>3.1.3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实验流程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6D84D01" w14:textId="77777777" w:rsidR="00707EAC" w:rsidRDefault="00707EA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8" w:history="1">
            <w:r w:rsidRPr="003A7219">
              <w:rPr>
                <w:rStyle w:val="ad"/>
                <w:rFonts w:cs="Huawei Sans"/>
                <w:snapToGrid w:val="0"/>
              </w:rPr>
              <w:t>3.2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实验任务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30EFAB4" w14:textId="77777777" w:rsidR="00707EAC" w:rsidRDefault="00707EA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9" w:history="1">
            <w:r w:rsidRPr="003A7219">
              <w:rPr>
                <w:rStyle w:val="ad"/>
                <w:rFonts w:cs="Huawei Sans"/>
                <w:bCs/>
                <w:snapToGrid w:val="0"/>
              </w:rPr>
              <w:t>3.2.1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程序及数据准备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0B48EFA" w14:textId="77777777" w:rsidR="00707EAC" w:rsidRDefault="00707EA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0" w:history="1">
            <w:r w:rsidRPr="003A7219">
              <w:rPr>
                <w:rStyle w:val="ad"/>
                <w:rFonts w:cs="Huawei Sans"/>
                <w:bCs/>
                <w:snapToGrid w:val="0"/>
              </w:rPr>
              <w:t>3.2.2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执行程序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9DDE083" w14:textId="77777777" w:rsidR="00707EAC" w:rsidRDefault="00707EA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1" w:history="1">
            <w:r w:rsidRPr="003A7219">
              <w:rPr>
                <w:rStyle w:val="ad"/>
                <w:rFonts w:cs="Huawei Sans"/>
                <w:snapToGrid w:val="0"/>
              </w:rPr>
              <w:t>3.3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结果验证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FFAFDAB" w14:textId="77777777" w:rsidR="00707EAC" w:rsidRDefault="00707EA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2" w:history="1">
            <w:r w:rsidRPr="003A7219">
              <w:rPr>
                <w:rStyle w:val="ad"/>
                <w:rFonts w:cs="Huawei Sans"/>
                <w:bCs/>
                <w:snapToGrid w:val="0"/>
              </w:rPr>
              <w:t>3.3.1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查看作业日志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AE28188" w14:textId="77777777" w:rsidR="00707EAC" w:rsidRDefault="00707EA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3" w:history="1">
            <w:r w:rsidRPr="003A7219">
              <w:rPr>
                <w:rStyle w:val="ad"/>
                <w:rFonts w:cs="Huawei Sans"/>
                <w:bCs/>
                <w:snapToGrid w:val="0"/>
              </w:rPr>
              <w:t>3.3.2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使用组件管理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E901459" w14:textId="77777777" w:rsidR="00707EAC" w:rsidRDefault="00707EA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4" w:history="1">
            <w:r w:rsidRPr="003A7219">
              <w:rPr>
                <w:rStyle w:val="ad"/>
                <w:rFonts w:cs="Huawei Sans"/>
                <w:snapToGrid w:val="0"/>
              </w:rPr>
              <w:t>3.4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思考题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8698149" w14:textId="77777777" w:rsidR="00707EAC" w:rsidRDefault="00707EA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69399525" w:history="1">
            <w:r w:rsidRPr="003A7219">
              <w:rPr>
                <w:rStyle w:val="ad"/>
                <w:rFonts w:cs="Huawei Sans"/>
                <w:noProof/>
              </w:rPr>
              <w:t>4</w:t>
            </w:r>
            <w:r w:rsidRPr="003A7219">
              <w:rPr>
                <w:rStyle w:val="ad"/>
                <w:rFonts w:hint="eastAsia"/>
                <w:noProof/>
              </w:rPr>
              <w:t xml:space="preserve"> </w:t>
            </w:r>
            <w:r w:rsidRPr="003A7219">
              <w:rPr>
                <w:rStyle w:val="ad"/>
                <w:rFonts w:hint="eastAsia"/>
                <w:noProof/>
              </w:rPr>
              <w:t>资源清理释放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_Toc69399525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19706" w14:textId="77777777" w:rsidR="00707EAC" w:rsidRDefault="00707EA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6" w:history="1">
            <w:r w:rsidRPr="003A7219">
              <w:rPr>
                <w:rStyle w:val="ad"/>
                <w:rFonts w:cs="Huawei Sans"/>
                <w:snapToGrid w:val="0"/>
              </w:rPr>
              <w:t>4.1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释放</w:t>
            </w:r>
            <w:r w:rsidRPr="003A7219">
              <w:rPr>
                <w:rStyle w:val="ad"/>
              </w:rPr>
              <w:t>MapReduce</w:t>
            </w:r>
            <w:r w:rsidRPr="003A7219">
              <w:rPr>
                <w:rStyle w:val="ad"/>
                <w:rFonts w:hint="eastAsia"/>
              </w:rPr>
              <w:t>服务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65BA249" w14:textId="77777777" w:rsidR="00707EAC" w:rsidRDefault="00707EA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7" w:history="1">
            <w:r w:rsidRPr="003A7219">
              <w:rPr>
                <w:rStyle w:val="ad"/>
                <w:rFonts w:cs="Huawei Sans"/>
                <w:snapToGrid w:val="0"/>
              </w:rPr>
              <w:t>4.2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释放对象存储服务</w:t>
            </w:r>
            <w:r w:rsidRPr="003A7219">
              <w:rPr>
                <w:rStyle w:val="ad"/>
              </w:rPr>
              <w:t>OBS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46DB3F1" w14:textId="77777777" w:rsidR="00707EAC" w:rsidRDefault="00707EA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8" w:history="1">
            <w:r w:rsidRPr="003A7219">
              <w:rPr>
                <w:rStyle w:val="ad"/>
                <w:rFonts w:cs="Huawei Sans"/>
                <w:snapToGrid w:val="0"/>
              </w:rPr>
              <w:t>4.3</w:t>
            </w:r>
            <w:r w:rsidRPr="003A7219">
              <w:rPr>
                <w:rStyle w:val="ad"/>
                <w:rFonts w:hint="eastAsia"/>
              </w:rPr>
              <w:t xml:space="preserve"> </w:t>
            </w:r>
            <w:r w:rsidRPr="003A7219">
              <w:rPr>
                <w:rStyle w:val="ad"/>
                <w:rFonts w:hint="eastAsia"/>
              </w:rPr>
              <w:t>释放弹性公网</w:t>
            </w:r>
            <w:r w:rsidRPr="003A7219">
              <w:rPr>
                <w:rStyle w:val="ad"/>
              </w:rPr>
              <w:t>IP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_Toc69399528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A1B1C95" w14:textId="6248EB1C" w:rsidR="00B81DEF" w:rsidRPr="008204FD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 w:rsidRPr="008204FD"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8204FD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8204FD">
        <w:rPr>
          <w:rFonts w:ascii="Huawei Sans" w:eastAsia="方正兰亭黑简体" w:hAnsi="Huawei Sans"/>
          <w:lang w:val="zh-CN"/>
        </w:rPr>
        <w:br w:type="page"/>
      </w:r>
    </w:p>
    <w:p w14:paraId="2DEDFAD2" w14:textId="119C527D" w:rsidR="00896E8D" w:rsidRPr="008204FD" w:rsidRDefault="00896E8D" w:rsidP="00382C74">
      <w:pPr>
        <w:pStyle w:val="1"/>
      </w:pPr>
      <w:bookmarkStart w:id="11" w:name="_Toc466755566"/>
      <w:bookmarkStart w:id="12" w:name="_Toc466755571"/>
      <w:bookmarkStart w:id="13" w:name="_Toc69399502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8204FD">
        <w:lastRenderedPageBreak/>
        <w:t>实验</w:t>
      </w:r>
      <w:bookmarkEnd w:id="11"/>
      <w:r w:rsidR="001C543A" w:rsidRPr="008204FD">
        <w:t>介绍</w:t>
      </w:r>
      <w:bookmarkEnd w:id="13"/>
    </w:p>
    <w:p w14:paraId="7191B06C" w14:textId="386400CE" w:rsidR="001C543A" w:rsidRPr="008204FD" w:rsidRDefault="00AF2367" w:rsidP="001C543A">
      <w:pPr>
        <w:pStyle w:val="2"/>
        <w:rPr>
          <w:lang w:eastAsia="zh-CN"/>
        </w:rPr>
      </w:pPr>
      <w:bookmarkStart w:id="14" w:name="_Toc69399503"/>
      <w:r w:rsidRPr="008204FD">
        <w:rPr>
          <w:lang w:eastAsia="zh-CN"/>
        </w:rPr>
        <w:t>实验</w:t>
      </w:r>
      <w:r w:rsidR="00D77132" w:rsidRPr="008204FD">
        <w:rPr>
          <w:lang w:eastAsia="zh-CN"/>
        </w:rPr>
        <w:t>说明</w:t>
      </w:r>
      <w:bookmarkEnd w:id="14"/>
    </w:p>
    <w:p w14:paraId="3631585A" w14:textId="6C4D0F5F" w:rsidR="00AF2367" w:rsidRPr="008204FD" w:rsidRDefault="00AF2367" w:rsidP="00AF2367">
      <w:pPr>
        <w:pStyle w:val="1e"/>
      </w:pPr>
      <w:r w:rsidRPr="008204FD">
        <w:rPr>
          <w:rFonts w:hint="eastAsia"/>
        </w:rPr>
        <w:t>本实验手册适用于希望了解基于</w:t>
      </w:r>
      <w:proofErr w:type="gramStart"/>
      <w:r w:rsidRPr="008204FD">
        <w:rPr>
          <w:rFonts w:hint="eastAsia"/>
        </w:rPr>
        <w:t>公有云</w:t>
      </w:r>
      <w:proofErr w:type="gramEnd"/>
      <w:r w:rsidRPr="008204FD">
        <w:rPr>
          <w:rFonts w:hint="eastAsia"/>
        </w:rPr>
        <w:t>大数据基础知识，掌握如何将大数据技术融合与具体实践的读者。</w:t>
      </w:r>
    </w:p>
    <w:p w14:paraId="635575DD" w14:textId="0B25FF0C" w:rsidR="00AF2367" w:rsidRPr="008204FD" w:rsidRDefault="00AF2367" w:rsidP="00AF2367">
      <w:pPr>
        <w:pStyle w:val="1e"/>
        <w:rPr>
          <w:rFonts w:hint="eastAsia"/>
        </w:rPr>
      </w:pPr>
      <w:r w:rsidRPr="008204FD">
        <w:rPr>
          <w:rFonts w:hint="eastAsia"/>
        </w:rPr>
        <w:t>本实验主要指导用户如何基于公有云云服务实现大数据，并能够</w:t>
      </w:r>
      <w:r w:rsidR="00CB256D" w:rsidRPr="008204FD">
        <w:rPr>
          <w:rFonts w:hint="eastAsia"/>
        </w:rPr>
        <w:t>基于云上大数据环境</w:t>
      </w:r>
      <w:r w:rsidRPr="008204FD">
        <w:rPr>
          <w:rFonts w:hint="eastAsia"/>
        </w:rPr>
        <w:t>运行一个经典的</w:t>
      </w:r>
      <w:proofErr w:type="spellStart"/>
      <w:r w:rsidRPr="008204FD">
        <w:t>MapReduce</w:t>
      </w:r>
      <w:proofErr w:type="spellEnd"/>
      <w:r w:rsidRPr="008204FD">
        <w:t>示例程序。</w:t>
      </w:r>
      <w:r w:rsidRPr="008204FD">
        <w:rPr>
          <w:rFonts w:hint="eastAsia"/>
        </w:rPr>
        <w:t>实验的数据存储在</w:t>
      </w:r>
      <w:r w:rsidRPr="008204FD">
        <w:t>Object Storage Service</w:t>
      </w:r>
      <w:r w:rsidR="00A05E51" w:rsidRPr="008204FD">
        <w:rPr>
          <w:rFonts w:hint="eastAsia"/>
        </w:rPr>
        <w:t>（</w:t>
      </w:r>
      <w:r w:rsidR="00A05E51" w:rsidRPr="008204FD">
        <w:t>以下简称</w:t>
      </w:r>
      <w:r w:rsidR="00A05E51" w:rsidRPr="008204FD">
        <w:t>OBS</w:t>
      </w:r>
      <w:r w:rsidR="00A05E51" w:rsidRPr="008204FD">
        <w:rPr>
          <w:rFonts w:hint="eastAsia"/>
        </w:rPr>
        <w:t>）</w:t>
      </w:r>
      <w:r w:rsidRPr="008204FD">
        <w:t>中，在</w:t>
      </w:r>
      <w:proofErr w:type="spellStart"/>
      <w:r w:rsidRPr="008204FD">
        <w:t>MapReduce</w:t>
      </w:r>
      <w:proofErr w:type="spellEnd"/>
      <w:r w:rsidRPr="008204FD">
        <w:t xml:space="preserve"> Service</w:t>
      </w:r>
      <w:r w:rsidR="004F77E8" w:rsidRPr="008204FD">
        <w:rPr>
          <w:rFonts w:hint="eastAsia"/>
        </w:rPr>
        <w:t>（</w:t>
      </w:r>
      <w:r w:rsidR="004F77E8" w:rsidRPr="008204FD">
        <w:rPr>
          <w:rFonts w:hint="eastAsia"/>
        </w:rPr>
        <w:t>以下简称</w:t>
      </w:r>
      <w:r w:rsidR="004F77E8" w:rsidRPr="008204FD">
        <w:t>MRS</w:t>
      </w:r>
      <w:r w:rsidR="004F77E8" w:rsidRPr="008204FD">
        <w:rPr>
          <w:rFonts w:hint="eastAsia"/>
        </w:rPr>
        <w:t>）</w:t>
      </w:r>
      <w:r w:rsidRPr="008204FD">
        <w:t>作业中直接使用，运算结果也存储在</w:t>
      </w:r>
      <w:r w:rsidRPr="008204FD">
        <w:t>OBS</w:t>
      </w:r>
      <w:r w:rsidRPr="008204FD">
        <w:t>中，可以下载后查看。</w:t>
      </w:r>
    </w:p>
    <w:p w14:paraId="245BA373" w14:textId="3DD01E5D" w:rsidR="00342EAB" w:rsidRPr="008204FD" w:rsidRDefault="00342EAB" w:rsidP="00342EAB">
      <w:pPr>
        <w:pStyle w:val="2"/>
        <w:rPr>
          <w:lang w:eastAsia="zh-CN"/>
        </w:rPr>
      </w:pPr>
      <w:bookmarkStart w:id="15" w:name="_Toc69399504"/>
      <w:r w:rsidRPr="008204FD">
        <w:rPr>
          <w:lang w:eastAsia="zh-CN"/>
        </w:rPr>
        <w:t>实验目的</w:t>
      </w:r>
      <w:bookmarkEnd w:id="15"/>
    </w:p>
    <w:p w14:paraId="60412BE1" w14:textId="77777777" w:rsidR="00342EAB" w:rsidRPr="008204FD" w:rsidRDefault="00342EAB" w:rsidP="00342EAB">
      <w:pPr>
        <w:pStyle w:val="4a"/>
      </w:pPr>
      <w:r w:rsidRPr="008204FD">
        <w:rPr>
          <w:rFonts w:hint="eastAsia"/>
        </w:rPr>
        <w:t>理解</w:t>
      </w:r>
      <w:proofErr w:type="gramStart"/>
      <w:r w:rsidRPr="008204FD">
        <w:rPr>
          <w:rFonts w:hint="eastAsia"/>
        </w:rPr>
        <w:t>云服务</w:t>
      </w:r>
      <w:proofErr w:type="gramEnd"/>
      <w:r w:rsidRPr="008204FD">
        <w:rPr>
          <w:rFonts w:hint="eastAsia"/>
        </w:rPr>
        <w:t>及其实践。</w:t>
      </w:r>
    </w:p>
    <w:p w14:paraId="15563B04" w14:textId="432E3324" w:rsidR="00603547" w:rsidRPr="008204FD" w:rsidRDefault="00603547" w:rsidP="00342EAB">
      <w:pPr>
        <w:pStyle w:val="4a"/>
      </w:pPr>
      <w:r w:rsidRPr="008204FD">
        <w:t>了解</w:t>
      </w:r>
      <w:proofErr w:type="gramStart"/>
      <w:r w:rsidRPr="008204FD">
        <w:t>云服务</w:t>
      </w:r>
      <w:proofErr w:type="gramEnd"/>
      <w:r w:rsidRPr="008204FD">
        <w:t>的一般使用流程。</w:t>
      </w:r>
    </w:p>
    <w:p w14:paraId="3F3D367F" w14:textId="77777777" w:rsidR="00342EAB" w:rsidRPr="008204FD" w:rsidRDefault="00342EAB" w:rsidP="00342EAB">
      <w:pPr>
        <w:pStyle w:val="4a"/>
      </w:pPr>
      <w:r w:rsidRPr="008204FD">
        <w:rPr>
          <w:rFonts w:hint="eastAsia"/>
        </w:rPr>
        <w:t>掌握基于</w:t>
      </w:r>
      <w:proofErr w:type="gramStart"/>
      <w:r w:rsidRPr="008204FD">
        <w:rPr>
          <w:rFonts w:hint="eastAsia"/>
        </w:rPr>
        <w:t>云服务</w:t>
      </w:r>
      <w:proofErr w:type="gramEnd"/>
      <w:r w:rsidRPr="008204FD">
        <w:rPr>
          <w:rFonts w:hint="eastAsia"/>
        </w:rPr>
        <w:t>搭建大数据环境。</w:t>
      </w:r>
    </w:p>
    <w:p w14:paraId="2A608539" w14:textId="7E5961EC" w:rsidR="00342EAB" w:rsidRPr="008204FD" w:rsidRDefault="00A42DAE" w:rsidP="00342EAB">
      <w:pPr>
        <w:pStyle w:val="4a"/>
      </w:pPr>
      <w:r w:rsidRPr="008204FD">
        <w:rPr>
          <w:rFonts w:hint="eastAsia"/>
        </w:rPr>
        <w:t>掌握基于</w:t>
      </w:r>
      <w:r w:rsidRPr="008204FD">
        <w:rPr>
          <w:rFonts w:hint="eastAsia"/>
        </w:rPr>
        <w:t>MRS</w:t>
      </w:r>
      <w:r w:rsidRPr="008204FD">
        <w:rPr>
          <w:rFonts w:hint="eastAsia"/>
        </w:rPr>
        <w:t>的</w:t>
      </w:r>
      <w:r w:rsidR="00342EAB" w:rsidRPr="008204FD">
        <w:rPr>
          <w:rFonts w:hint="eastAsia"/>
        </w:rPr>
        <w:t>作业管理</w:t>
      </w:r>
      <w:r w:rsidRPr="008204FD">
        <w:rPr>
          <w:rFonts w:hint="eastAsia"/>
        </w:rPr>
        <w:t>及组件管理</w:t>
      </w:r>
      <w:r w:rsidR="00342EAB" w:rsidRPr="008204FD">
        <w:rPr>
          <w:rFonts w:hint="eastAsia"/>
        </w:rPr>
        <w:t>。</w:t>
      </w:r>
    </w:p>
    <w:p w14:paraId="57478E89" w14:textId="77777777" w:rsidR="00887363" w:rsidRPr="008204FD" w:rsidRDefault="00A42DAE" w:rsidP="00F3560F">
      <w:pPr>
        <w:pStyle w:val="4a"/>
      </w:pPr>
      <w:r w:rsidRPr="008204FD">
        <w:rPr>
          <w:rFonts w:hint="eastAsia"/>
        </w:rPr>
        <w:t>掌握</w:t>
      </w:r>
      <w:proofErr w:type="gramStart"/>
      <w:r w:rsidRPr="008204FD">
        <w:rPr>
          <w:rFonts w:hint="eastAsia"/>
        </w:rPr>
        <w:t>云资源</w:t>
      </w:r>
      <w:proofErr w:type="gramEnd"/>
      <w:r w:rsidRPr="008204FD">
        <w:rPr>
          <w:rFonts w:hint="eastAsia"/>
        </w:rPr>
        <w:t>的清理。</w:t>
      </w:r>
    </w:p>
    <w:p w14:paraId="521E2C07" w14:textId="6F34002F" w:rsidR="00CB256D" w:rsidRPr="008204FD" w:rsidRDefault="00281629" w:rsidP="00887363">
      <w:pPr>
        <w:pStyle w:val="2"/>
      </w:pPr>
      <w:bookmarkStart w:id="16" w:name="_Toc69399505"/>
      <w:r w:rsidRPr="008204FD">
        <w:rPr>
          <w:rFonts w:hint="eastAsia"/>
        </w:rPr>
        <w:t>实验</w:t>
      </w:r>
      <w:r w:rsidR="00C71B5D" w:rsidRPr="008204FD">
        <w:rPr>
          <w:rFonts w:hint="eastAsia"/>
        </w:rPr>
        <w:t>概览</w:t>
      </w:r>
      <w:bookmarkEnd w:id="16"/>
    </w:p>
    <w:p w14:paraId="39E36E18" w14:textId="6B60E4C9" w:rsidR="00887363" w:rsidRPr="008204FD" w:rsidRDefault="0035287D" w:rsidP="00162DB0">
      <w:pPr>
        <w:pStyle w:val="1e"/>
        <w:rPr>
          <w:lang w:eastAsia="en-US"/>
        </w:rPr>
      </w:pPr>
      <w:r w:rsidRPr="008204FD">
        <w:rPr>
          <w:noProof/>
        </w:rPr>
        <w:drawing>
          <wp:inline distT="0" distB="0" distL="0" distR="0" wp14:anchorId="32FCF9B9" wp14:editId="288729C7">
            <wp:extent cx="5400000" cy="2271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363" w:rsidRPr="008204FD">
        <w:rPr>
          <w:lang w:eastAsia="en-US"/>
        </w:rPr>
        <w:br w:type="page"/>
      </w:r>
    </w:p>
    <w:p w14:paraId="7B9B0C80" w14:textId="33B7538A" w:rsidR="001C543A" w:rsidRPr="008204FD" w:rsidRDefault="001C543A" w:rsidP="001C543A">
      <w:pPr>
        <w:pStyle w:val="1"/>
      </w:pPr>
      <w:bookmarkStart w:id="17" w:name="_Toc69399506"/>
      <w:r w:rsidRPr="008204FD">
        <w:lastRenderedPageBreak/>
        <w:t>实验环境准备</w:t>
      </w:r>
      <w:bookmarkEnd w:id="17"/>
    </w:p>
    <w:p w14:paraId="1DBC270D" w14:textId="4BF023D1" w:rsidR="00896E8D" w:rsidRPr="008204FD" w:rsidRDefault="00896E8D" w:rsidP="00382C74">
      <w:pPr>
        <w:pStyle w:val="2"/>
      </w:pPr>
      <w:bookmarkStart w:id="18" w:name="_Toc437504217"/>
      <w:bookmarkStart w:id="19" w:name="_Toc466755567"/>
      <w:bookmarkStart w:id="20" w:name="_Toc69399507"/>
      <w:r w:rsidRPr="008204FD">
        <w:t>实验介绍</w:t>
      </w:r>
      <w:bookmarkEnd w:id="18"/>
      <w:bookmarkEnd w:id="19"/>
      <w:bookmarkEnd w:id="20"/>
    </w:p>
    <w:p w14:paraId="2B40C1E6" w14:textId="0D078D9D" w:rsidR="00D553E2" w:rsidRPr="008204FD" w:rsidRDefault="001349A4" w:rsidP="00D553E2">
      <w:pPr>
        <w:pStyle w:val="1e"/>
      </w:pPr>
      <w:r w:rsidRPr="008204FD">
        <w:rPr>
          <w:rFonts w:hint="eastAsia"/>
        </w:rPr>
        <w:t>本部分实验根据需要进行</w:t>
      </w:r>
      <w:proofErr w:type="gramStart"/>
      <w:r w:rsidRPr="008204FD">
        <w:rPr>
          <w:rFonts w:hint="eastAsia"/>
        </w:rPr>
        <w:t>云服务</w:t>
      </w:r>
      <w:proofErr w:type="gramEnd"/>
      <w:r w:rsidRPr="008204FD">
        <w:rPr>
          <w:rFonts w:hint="eastAsia"/>
        </w:rPr>
        <w:t>的购买，为后续实验提供所需资源环境</w:t>
      </w:r>
      <w:r w:rsidR="00D553E2" w:rsidRPr="008204FD">
        <w:t>。</w:t>
      </w:r>
    </w:p>
    <w:p w14:paraId="267CFA3D" w14:textId="1BCD3E40" w:rsidR="00896E8D" w:rsidRPr="008204FD" w:rsidRDefault="001349A4" w:rsidP="001349A4">
      <w:pPr>
        <w:pStyle w:val="1e"/>
      </w:pPr>
      <w:r w:rsidRPr="008204FD">
        <w:t>本实验需要购买</w:t>
      </w:r>
      <w:r w:rsidRPr="008204FD">
        <w:t>OBS</w:t>
      </w:r>
      <w:r w:rsidRPr="008204FD">
        <w:t>和</w:t>
      </w:r>
      <w:r w:rsidRPr="008204FD">
        <w:t>MRS</w:t>
      </w:r>
      <w:r w:rsidRPr="008204FD">
        <w:t>两个</w:t>
      </w:r>
      <w:proofErr w:type="gramStart"/>
      <w:r w:rsidRPr="008204FD">
        <w:t>云服务</w:t>
      </w:r>
      <w:proofErr w:type="gramEnd"/>
      <w:r w:rsidR="009E4DE9" w:rsidRPr="008204FD">
        <w:t>以及一个弹性公网</w:t>
      </w:r>
      <w:r w:rsidR="009E4DE9" w:rsidRPr="008204FD">
        <w:t>IP</w:t>
      </w:r>
      <w:r w:rsidR="009E4DE9" w:rsidRPr="008204FD">
        <w:rPr>
          <w:rFonts w:hint="eastAsia"/>
        </w:rPr>
        <w:t>（</w:t>
      </w:r>
      <w:r w:rsidR="009E4DE9" w:rsidRPr="008204FD">
        <w:rPr>
          <w:rFonts w:hint="eastAsia"/>
        </w:rPr>
        <w:t>EIP</w:t>
      </w:r>
      <w:r w:rsidR="009E4DE9" w:rsidRPr="008204FD">
        <w:rPr>
          <w:rFonts w:hint="eastAsia"/>
        </w:rPr>
        <w:t>）</w:t>
      </w:r>
      <w:r w:rsidRPr="008204FD">
        <w:t>，具体规格如下：</w:t>
      </w:r>
    </w:p>
    <w:p w14:paraId="4A8D7113" w14:textId="0428239F" w:rsidR="00236A73" w:rsidRPr="008204FD" w:rsidRDefault="00236A73" w:rsidP="00EA47E9">
      <w:pPr>
        <w:pStyle w:val="50"/>
      </w:pPr>
      <w:r w:rsidRPr="008204FD">
        <w:t>实验设备配套关系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97"/>
        <w:gridCol w:w="1320"/>
        <w:gridCol w:w="3402"/>
        <w:gridCol w:w="1971"/>
      </w:tblGrid>
      <w:tr w:rsidR="002624D7" w:rsidRPr="008204FD" w14:paraId="64193CF6" w14:textId="4CAA6FB0" w:rsidTr="002E0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2398BEC5" w14:textId="21817475" w:rsidR="002624D7" w:rsidRPr="008204FD" w:rsidRDefault="002624D7" w:rsidP="0073326B">
            <w:pPr>
              <w:pStyle w:val="5a"/>
            </w:pPr>
            <w:r w:rsidRPr="008204FD">
              <w:t>名称</w:t>
            </w:r>
          </w:p>
        </w:tc>
        <w:tc>
          <w:tcPr>
            <w:tcW w:w="1320" w:type="dxa"/>
          </w:tcPr>
          <w:p w14:paraId="371CBA06" w14:textId="2CFD9E6C" w:rsidR="002624D7" w:rsidRPr="008204FD" w:rsidRDefault="002624D7" w:rsidP="0073326B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t>版本</w:t>
            </w:r>
          </w:p>
        </w:tc>
        <w:tc>
          <w:tcPr>
            <w:tcW w:w="3402" w:type="dxa"/>
          </w:tcPr>
          <w:p w14:paraId="5AAC658C" w14:textId="08EA5287" w:rsidR="002624D7" w:rsidRPr="008204FD" w:rsidRDefault="002624D7" w:rsidP="0073326B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rPr>
                <w:rFonts w:hint="eastAsia"/>
              </w:rPr>
              <w:t>规格</w:t>
            </w:r>
          </w:p>
        </w:tc>
        <w:tc>
          <w:tcPr>
            <w:tcW w:w="1971" w:type="dxa"/>
          </w:tcPr>
          <w:p w14:paraId="418B9A1D" w14:textId="374F872B" w:rsidR="002624D7" w:rsidRPr="008204FD" w:rsidRDefault="002624D7" w:rsidP="0073326B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rPr>
                <w:rFonts w:hint="eastAsia"/>
              </w:rPr>
              <w:t>备注</w:t>
            </w:r>
          </w:p>
        </w:tc>
      </w:tr>
      <w:tr w:rsidR="002624D7" w:rsidRPr="008204FD" w14:paraId="7D93E117" w14:textId="23A428F2" w:rsidTr="002E0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37449FD4" w14:textId="13A7247D" w:rsidR="002624D7" w:rsidRPr="008204FD" w:rsidRDefault="002624D7" w:rsidP="00623AC7">
            <w:pPr>
              <w:pStyle w:val="5a"/>
            </w:pPr>
            <w:r w:rsidRPr="008204FD">
              <w:t>OBS</w:t>
            </w:r>
          </w:p>
        </w:tc>
        <w:tc>
          <w:tcPr>
            <w:tcW w:w="1320" w:type="dxa"/>
          </w:tcPr>
          <w:p w14:paraId="4A1AB4B8" w14:textId="12E81BAC" w:rsidR="002624D7" w:rsidRPr="008204FD" w:rsidRDefault="002E0320" w:rsidP="001475AF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t>无</w:t>
            </w:r>
          </w:p>
        </w:tc>
        <w:tc>
          <w:tcPr>
            <w:tcW w:w="3402" w:type="dxa"/>
          </w:tcPr>
          <w:p w14:paraId="51683815" w14:textId="21C77B0A" w:rsidR="002624D7" w:rsidRPr="008204FD" w:rsidRDefault="002E0320" w:rsidP="001475AF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t>多</w:t>
            </w:r>
            <w:r w:rsidRPr="008204FD">
              <w:t xml:space="preserve">AZ | </w:t>
            </w:r>
            <w:r w:rsidRPr="008204FD">
              <w:t>标准存储</w:t>
            </w:r>
            <w:r w:rsidRPr="008204FD">
              <w:rPr>
                <w:rFonts w:hint="eastAsia"/>
              </w:rPr>
              <w:t xml:space="preserve"> </w:t>
            </w:r>
            <w:r w:rsidRPr="008204FD">
              <w:t xml:space="preserve">| </w:t>
            </w:r>
            <w:r w:rsidRPr="008204FD">
              <w:t>私有</w:t>
            </w:r>
          </w:p>
        </w:tc>
        <w:tc>
          <w:tcPr>
            <w:tcW w:w="1971" w:type="dxa"/>
          </w:tcPr>
          <w:p w14:paraId="6BC3A0A8" w14:textId="16313B97" w:rsidR="002624D7" w:rsidRPr="008204FD" w:rsidRDefault="002624D7" w:rsidP="001475AF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24D7" w:rsidRPr="008204FD" w14:paraId="0E36BE46" w14:textId="4AF73794" w:rsidTr="002E0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2D2F1EED" w14:textId="0C95DAA2" w:rsidR="002624D7" w:rsidRPr="008204FD" w:rsidRDefault="002E0320" w:rsidP="0073326B">
            <w:pPr>
              <w:pStyle w:val="5a"/>
            </w:pPr>
            <w:r w:rsidRPr="008204FD">
              <w:t>MRS</w:t>
            </w:r>
          </w:p>
        </w:tc>
        <w:tc>
          <w:tcPr>
            <w:tcW w:w="1320" w:type="dxa"/>
          </w:tcPr>
          <w:p w14:paraId="4BA1834B" w14:textId="4247438D" w:rsidR="002624D7" w:rsidRPr="008204FD" w:rsidRDefault="002E0320" w:rsidP="0073326B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rPr>
                <w:rFonts w:hint="eastAsia"/>
              </w:rPr>
              <w:t>1</w:t>
            </w:r>
            <w:r w:rsidRPr="008204FD">
              <w:t>.9.2</w:t>
            </w:r>
          </w:p>
        </w:tc>
        <w:tc>
          <w:tcPr>
            <w:tcW w:w="3402" w:type="dxa"/>
          </w:tcPr>
          <w:p w14:paraId="76306E87" w14:textId="62C5D55A" w:rsidR="002624D7" w:rsidRPr="008204FD" w:rsidRDefault="002E0320" w:rsidP="0073326B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rPr>
                <w:rFonts w:hint="eastAsia"/>
              </w:rPr>
              <w:t>分析集群</w:t>
            </w:r>
          </w:p>
        </w:tc>
        <w:tc>
          <w:tcPr>
            <w:tcW w:w="1971" w:type="dxa"/>
          </w:tcPr>
          <w:p w14:paraId="091C0DFF" w14:textId="4844F209" w:rsidR="002624D7" w:rsidRPr="008204FD" w:rsidRDefault="002624D7" w:rsidP="0073326B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4DE9" w:rsidRPr="008204FD" w14:paraId="0307265F" w14:textId="77777777" w:rsidTr="002E0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6D041365" w14:textId="4457AB2E" w:rsidR="009E4DE9" w:rsidRPr="008204FD" w:rsidRDefault="009E4DE9" w:rsidP="0073326B">
            <w:pPr>
              <w:pStyle w:val="5a"/>
            </w:pPr>
            <w:r w:rsidRPr="008204FD">
              <w:t>EIP</w:t>
            </w:r>
          </w:p>
        </w:tc>
        <w:tc>
          <w:tcPr>
            <w:tcW w:w="1320" w:type="dxa"/>
          </w:tcPr>
          <w:p w14:paraId="5068F73C" w14:textId="724EE50B" w:rsidR="009E4DE9" w:rsidRPr="008204FD" w:rsidRDefault="009E4DE9" w:rsidP="0073326B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rPr>
                <w:rFonts w:hint="eastAsia"/>
              </w:rPr>
              <w:t>无</w:t>
            </w:r>
          </w:p>
        </w:tc>
        <w:tc>
          <w:tcPr>
            <w:tcW w:w="3402" w:type="dxa"/>
          </w:tcPr>
          <w:p w14:paraId="65E1A837" w14:textId="31FBA997" w:rsidR="009E4DE9" w:rsidRPr="008204FD" w:rsidRDefault="009E4DE9" w:rsidP="009E4DE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rPr>
                <w:rFonts w:hint="eastAsia"/>
              </w:rPr>
              <w:t>全动态</w:t>
            </w:r>
            <w:r w:rsidRPr="008204FD">
              <w:t xml:space="preserve">BGP </w:t>
            </w:r>
            <w:r w:rsidRPr="008204FD">
              <w:rPr>
                <w:rFonts w:hint="eastAsia"/>
              </w:rPr>
              <w:t>|</w:t>
            </w:r>
            <w:r w:rsidRPr="008204FD">
              <w:rPr>
                <w:rFonts w:hint="eastAsia"/>
              </w:rPr>
              <w:t>按流量计费</w:t>
            </w:r>
          </w:p>
        </w:tc>
        <w:tc>
          <w:tcPr>
            <w:tcW w:w="1971" w:type="dxa"/>
          </w:tcPr>
          <w:p w14:paraId="1CFF23A5" w14:textId="77777777" w:rsidR="009E4DE9" w:rsidRPr="008204FD" w:rsidRDefault="009E4DE9" w:rsidP="0073326B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0FBB2A" w14:textId="33CCD205" w:rsidR="00896E8D" w:rsidRPr="008204FD" w:rsidRDefault="00F73FBB" w:rsidP="00F73FBB">
      <w:pPr>
        <w:pStyle w:val="2"/>
        <w:rPr>
          <w:lang w:eastAsia="zh-CN"/>
        </w:rPr>
      </w:pPr>
      <w:bookmarkStart w:id="21" w:name="_Toc69399508"/>
      <w:r w:rsidRPr="008204FD">
        <w:rPr>
          <w:lang w:eastAsia="zh-CN"/>
        </w:rPr>
        <w:t>服务购买</w:t>
      </w:r>
      <w:bookmarkEnd w:id="21"/>
    </w:p>
    <w:p w14:paraId="24256B79" w14:textId="74CE7A7D" w:rsidR="0081159F" w:rsidRPr="008204FD" w:rsidRDefault="0081159F" w:rsidP="00F73FBB">
      <w:pPr>
        <w:pStyle w:val="3"/>
      </w:pPr>
      <w:bookmarkStart w:id="22" w:name="_Toc69399509"/>
      <w:r w:rsidRPr="008204FD">
        <w:t>登录控制台</w:t>
      </w:r>
      <w:bookmarkEnd w:id="22"/>
    </w:p>
    <w:p w14:paraId="303E0931" w14:textId="17E25F04" w:rsidR="0081159F" w:rsidRPr="008204FD" w:rsidRDefault="008D2656" w:rsidP="008D2656">
      <w:pPr>
        <w:pStyle w:val="1e"/>
      </w:pPr>
      <w:r w:rsidRPr="008204FD">
        <w:t>打开华为</w:t>
      </w:r>
      <w:proofErr w:type="gramStart"/>
      <w:r w:rsidRPr="008204FD">
        <w:t>云官网</w:t>
      </w:r>
      <w:proofErr w:type="gramEnd"/>
      <w:r w:rsidRPr="008204FD">
        <w:t>首页（</w:t>
      </w:r>
      <w:r w:rsidRPr="008204FD">
        <w:t>https://www.huaweicloud.com/</w:t>
      </w:r>
      <w:r w:rsidRPr="008204FD">
        <w:t>），点击</w:t>
      </w:r>
      <w:r w:rsidRPr="008204FD">
        <w:rPr>
          <w:rFonts w:hint="eastAsia"/>
        </w:rPr>
        <w:t>“登录”</w:t>
      </w:r>
      <w:r w:rsidR="00774022" w:rsidRPr="008204FD">
        <w:rPr>
          <w:rFonts w:hint="eastAsia"/>
        </w:rPr>
        <w:t>按钮</w:t>
      </w:r>
      <w:r w:rsidR="00D425BE" w:rsidRPr="008204FD">
        <w:rPr>
          <w:rFonts w:hint="eastAsia"/>
        </w:rPr>
        <w:t>后输入账号信息进行登录</w:t>
      </w:r>
      <w:r w:rsidRPr="008204FD">
        <w:rPr>
          <w:rFonts w:hint="eastAsia"/>
        </w:rPr>
        <w:t>。</w:t>
      </w:r>
    </w:p>
    <w:p w14:paraId="21C99AF8" w14:textId="2C4A5B1B" w:rsidR="008D2656" w:rsidRPr="008204FD" w:rsidRDefault="00F142D1" w:rsidP="008D2656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B95E3F0" wp14:editId="29EC3EDA">
                <wp:simplePos x="0" y="0"/>
                <wp:positionH relativeFrom="column">
                  <wp:posOffset>5305278</wp:posOffset>
                </wp:positionH>
                <wp:positionV relativeFrom="paragraph">
                  <wp:posOffset>215900</wp:posOffset>
                </wp:positionV>
                <wp:extent cx="308708" cy="181268"/>
                <wp:effectExtent l="19050" t="19050" r="15240" b="28575"/>
                <wp:wrapNone/>
                <wp:docPr id="35857" name="矩形 35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08" cy="1812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59E59" id="矩形 35857" o:spid="_x0000_s1026" style="position:absolute;left:0;text-align:left;margin-left:417.75pt;margin-top:17pt;width:24.3pt;height:14.2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" filled="f" strokecolor="#c7000b" strokeweight="2.25pt"/>
            </w:pict>
          </mc:Fallback>
        </mc:AlternateContent>
      </w:r>
      <w:r w:rsidR="008D2656" w:rsidRPr="008204FD">
        <w:rPr>
          <w:noProof/>
        </w:rPr>
        <w:drawing>
          <wp:inline distT="0" distB="0" distL="0" distR="0" wp14:anchorId="59482F9A" wp14:editId="484D619E">
            <wp:extent cx="5400000" cy="2016000"/>
            <wp:effectExtent l="19050" t="19050" r="10795" b="22860"/>
            <wp:docPr id="35842" name="图片 35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16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9F276E" w14:textId="284B72F3" w:rsidR="00774022" w:rsidRPr="008204FD" w:rsidRDefault="00774022" w:rsidP="008D2656">
      <w:pPr>
        <w:pStyle w:val="1e"/>
      </w:pPr>
      <w:r w:rsidRPr="008204FD">
        <w:t>登录成功后点击</w:t>
      </w:r>
      <w:r w:rsidRPr="008204FD">
        <w:rPr>
          <w:rFonts w:hint="eastAsia"/>
        </w:rPr>
        <w:t>“控制台”。</w:t>
      </w:r>
    </w:p>
    <w:p w14:paraId="7185AE90" w14:textId="387C7BEF" w:rsidR="00774022" w:rsidRPr="008204FD" w:rsidRDefault="00774022" w:rsidP="008D2656">
      <w:pPr>
        <w:pStyle w:val="1e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1A02991" wp14:editId="3DABE490">
                <wp:simplePos x="0" y="0"/>
                <wp:positionH relativeFrom="column">
                  <wp:posOffset>4883003</wp:posOffset>
                </wp:positionH>
                <wp:positionV relativeFrom="paragraph">
                  <wp:posOffset>67945</wp:posOffset>
                </wp:positionV>
                <wp:extent cx="392723" cy="193431"/>
                <wp:effectExtent l="19050" t="19050" r="26670" b="16510"/>
                <wp:wrapNone/>
                <wp:docPr id="35878" name="矩形 35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723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2E75B" id="矩形 35878" o:spid="_x0000_s1026" style="position:absolute;left:0;text-align:left;margin-left:384.5pt;margin-top:5.35pt;width:30.9pt;height:15.2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" filled="f" strokecolor="#c7000b" strokeweight="2.25pt"/>
            </w:pict>
          </mc:Fallback>
        </mc:AlternateContent>
      </w:r>
      <w:r w:rsidR="00423864" w:rsidRPr="008204FD">
        <w:rPr>
          <w:noProof/>
        </w:rPr>
        <w:drawing>
          <wp:inline distT="0" distB="0" distL="0" distR="0" wp14:anchorId="1AAB3F4B" wp14:editId="3463C69A">
            <wp:extent cx="5400000" cy="748800"/>
            <wp:effectExtent l="19050" t="19050" r="10795" b="13335"/>
            <wp:docPr id="35880" name="图片 35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48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4855E4" w14:textId="1B7BE3D2" w:rsidR="00374078" w:rsidRPr="008204FD" w:rsidRDefault="00374078" w:rsidP="008D2656">
      <w:pPr>
        <w:pStyle w:val="1e"/>
      </w:pPr>
      <w:r w:rsidRPr="008204FD">
        <w:t>进入控制台后</w:t>
      </w:r>
      <w:r w:rsidRPr="008204FD">
        <w:rPr>
          <w:rFonts w:hint="eastAsia"/>
        </w:rPr>
        <w:t>，</w:t>
      </w:r>
      <w:r w:rsidRPr="008204FD">
        <w:t>选择区域为</w:t>
      </w:r>
      <w:r w:rsidRPr="008204FD">
        <w:rPr>
          <w:rFonts w:hint="eastAsia"/>
        </w:rPr>
        <w:t>“北京四”。</w:t>
      </w:r>
    </w:p>
    <w:p w14:paraId="12304CAE" w14:textId="2F0EC2F6" w:rsidR="00D425BE" w:rsidRPr="008204FD" w:rsidRDefault="00374078" w:rsidP="008D2656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45A1E19" wp14:editId="5B24877B">
                <wp:simplePos x="0" y="0"/>
                <wp:positionH relativeFrom="column">
                  <wp:posOffset>1905488</wp:posOffset>
                </wp:positionH>
                <wp:positionV relativeFrom="paragraph">
                  <wp:posOffset>63500</wp:posOffset>
                </wp:positionV>
                <wp:extent cx="1330569" cy="222738"/>
                <wp:effectExtent l="19050" t="19050" r="22225" b="25400"/>
                <wp:wrapNone/>
                <wp:docPr id="35890" name="矩形 3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569" cy="2227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F30ED" id="矩形 35890" o:spid="_x0000_s1026" style="position:absolute;left:0;text-align:left;margin-left:150.05pt;margin-top:5pt;width:104.75pt;height:17.5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4F82F5FA" wp14:editId="76208B8F">
            <wp:extent cx="5400000" cy="1425600"/>
            <wp:effectExtent l="19050" t="19050" r="10795" b="22225"/>
            <wp:docPr id="35886" name="图片 35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2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1D0EC" w14:textId="325B9E77" w:rsidR="00F73FBB" w:rsidRPr="008204FD" w:rsidRDefault="0081159F" w:rsidP="00F73FBB">
      <w:pPr>
        <w:pStyle w:val="3"/>
      </w:pPr>
      <w:bookmarkStart w:id="23" w:name="_Toc69399510"/>
      <w:r w:rsidRPr="008204FD">
        <w:t>购买</w:t>
      </w:r>
      <w:r w:rsidRPr="008204FD">
        <w:t>OBS</w:t>
      </w:r>
      <w:r w:rsidRPr="008204FD">
        <w:t>桶</w:t>
      </w:r>
      <w:bookmarkEnd w:id="23"/>
    </w:p>
    <w:p w14:paraId="6E2AA9A9" w14:textId="62DB891D" w:rsidR="005E0DA4" w:rsidRPr="008204FD" w:rsidRDefault="005E0DA4" w:rsidP="005E0DA4">
      <w:pPr>
        <w:pStyle w:val="1e"/>
      </w:pPr>
      <w:r w:rsidRPr="008204FD">
        <w:t>鼠标放到控制台左上角三根横线处</w:t>
      </w:r>
      <w:r w:rsidRPr="008204FD">
        <w:rPr>
          <w:rFonts w:hint="eastAsia"/>
        </w:rPr>
        <w:t>，</w:t>
      </w:r>
      <w:r w:rsidRPr="008204FD">
        <w:t>弹出服务列表</w:t>
      </w:r>
      <w:r w:rsidRPr="008204FD">
        <w:rPr>
          <w:rFonts w:hint="eastAsia"/>
        </w:rPr>
        <w:t>，</w:t>
      </w:r>
      <w:r w:rsidRPr="008204FD">
        <w:t>点击</w:t>
      </w:r>
      <w:r w:rsidRPr="008204FD">
        <w:rPr>
          <w:rFonts w:hint="eastAsia"/>
        </w:rPr>
        <w:t>“存储”分类里的“对象存储服务</w:t>
      </w:r>
      <w:r w:rsidRPr="008204FD">
        <w:rPr>
          <w:rFonts w:hint="eastAsia"/>
        </w:rPr>
        <w:t>OBS</w:t>
      </w:r>
      <w:r w:rsidRPr="008204FD">
        <w:rPr>
          <w:rFonts w:hint="eastAsia"/>
        </w:rPr>
        <w:t>”。</w:t>
      </w:r>
    </w:p>
    <w:p w14:paraId="57800009" w14:textId="7FA805A4" w:rsidR="00CD17DB" w:rsidRPr="008204FD" w:rsidRDefault="00CD17DB" w:rsidP="005E0DA4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A32E6D4" wp14:editId="224F6265">
                <wp:simplePos x="0" y="0"/>
                <wp:positionH relativeFrom="column">
                  <wp:posOffset>3722370</wp:posOffset>
                </wp:positionH>
                <wp:positionV relativeFrom="paragraph">
                  <wp:posOffset>2072152</wp:posOffset>
                </wp:positionV>
                <wp:extent cx="720969" cy="193431"/>
                <wp:effectExtent l="19050" t="19050" r="22225" b="16510"/>
                <wp:wrapNone/>
                <wp:docPr id="35896" name="矩形 35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969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543D3" id="矩形 35896" o:spid="_x0000_s1026" style="position:absolute;left:0;text-align:left;margin-left:293.1pt;margin-top:163.15pt;width:56.75pt;height:15.2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8627097" wp14:editId="6BED5CFC">
                <wp:simplePos x="0" y="0"/>
                <wp:positionH relativeFrom="column">
                  <wp:posOffset>674517</wp:posOffset>
                </wp:positionH>
                <wp:positionV relativeFrom="paragraph">
                  <wp:posOffset>319405</wp:posOffset>
                </wp:positionV>
                <wp:extent cx="240323" cy="193431"/>
                <wp:effectExtent l="19050" t="19050" r="26670" b="16510"/>
                <wp:wrapNone/>
                <wp:docPr id="35894" name="矩形 35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323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1B1BB" id="矩形 35894" o:spid="_x0000_s1026" style="position:absolute;left:0;text-align:left;margin-left:53.1pt;margin-top:25.15pt;width:18.9pt;height:15.2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2621D577" wp14:editId="6353830F">
            <wp:extent cx="5400000" cy="2430000"/>
            <wp:effectExtent l="19050" t="19050" r="10795" b="27940"/>
            <wp:docPr id="35892" name="图片 35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30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F05881" w14:textId="6B759B4C" w:rsidR="00F757CA" w:rsidRPr="008204FD" w:rsidRDefault="00F757CA" w:rsidP="005E0DA4">
      <w:pPr>
        <w:pStyle w:val="1e"/>
      </w:pPr>
      <w:r w:rsidRPr="008204FD">
        <w:t>在对象存储界面点击</w:t>
      </w:r>
      <w:r w:rsidRPr="008204FD">
        <w:rPr>
          <w:rFonts w:hint="eastAsia"/>
        </w:rPr>
        <w:t>“创建桶”。</w:t>
      </w:r>
    </w:p>
    <w:p w14:paraId="19D3A913" w14:textId="4CB04DCB" w:rsidR="00F757CA" w:rsidRPr="008204FD" w:rsidRDefault="00F757CA" w:rsidP="005E0DA4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2A53CA4" wp14:editId="2E3645DE">
                <wp:simplePos x="0" y="0"/>
                <wp:positionH relativeFrom="column">
                  <wp:posOffset>4918222</wp:posOffset>
                </wp:positionH>
                <wp:positionV relativeFrom="paragraph">
                  <wp:posOffset>55245</wp:posOffset>
                </wp:positionV>
                <wp:extent cx="539017" cy="234462"/>
                <wp:effectExtent l="19050" t="19050" r="13970" b="13335"/>
                <wp:wrapNone/>
                <wp:docPr id="35904" name="矩形 35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17" cy="234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7AF1F" id="矩形 35904" o:spid="_x0000_s1026" style="position:absolute;left:0;text-align:left;margin-left:387.25pt;margin-top:4.35pt;width:42.45pt;height:18.4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0E2A2D2" wp14:editId="1AD4D07F">
                <wp:simplePos x="0" y="0"/>
                <wp:positionH relativeFrom="column">
                  <wp:posOffset>673247</wp:posOffset>
                </wp:positionH>
                <wp:positionV relativeFrom="paragraph">
                  <wp:posOffset>362585</wp:posOffset>
                </wp:positionV>
                <wp:extent cx="720969" cy="193431"/>
                <wp:effectExtent l="19050" t="19050" r="22225" b="16510"/>
                <wp:wrapNone/>
                <wp:docPr id="35900" name="矩形 35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969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CFBFA" id="矩形 35900" o:spid="_x0000_s1026" style="position:absolute;left:0;text-align:left;margin-left:53pt;margin-top:28.55pt;width:56.75pt;height:15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1140B472" wp14:editId="168189DB">
            <wp:extent cx="5400000" cy="1098000"/>
            <wp:effectExtent l="19050" t="19050" r="10795" b="26035"/>
            <wp:docPr id="35898" name="图片 35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98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27F1F1" w14:textId="0249ACE7" w:rsidR="00C346F9" w:rsidRPr="008204FD" w:rsidRDefault="00FC7B6D" w:rsidP="005E0DA4">
      <w:pPr>
        <w:pStyle w:val="1e"/>
      </w:pPr>
      <w:r w:rsidRPr="008204FD">
        <w:t>区域为</w:t>
      </w:r>
      <w:r w:rsidRPr="008204FD">
        <w:rPr>
          <w:rFonts w:hint="eastAsia"/>
        </w:rPr>
        <w:t>“华北</w:t>
      </w:r>
      <w:r w:rsidRPr="008204FD">
        <w:rPr>
          <w:rFonts w:hint="eastAsia"/>
        </w:rPr>
        <w:t>-</w:t>
      </w:r>
      <w:r w:rsidRPr="008204FD">
        <w:rPr>
          <w:rFonts w:hint="eastAsia"/>
        </w:rPr>
        <w:t>北京四”，冗余策略为“多</w:t>
      </w:r>
      <w:r w:rsidRPr="008204FD">
        <w:rPr>
          <w:rFonts w:hint="eastAsia"/>
        </w:rPr>
        <w:t>AZ</w:t>
      </w:r>
      <w:r w:rsidRPr="008204FD">
        <w:rPr>
          <w:rFonts w:hint="eastAsia"/>
        </w:rPr>
        <w:t>存储”。</w:t>
      </w:r>
    </w:p>
    <w:p w14:paraId="5F7AC719" w14:textId="25323A60" w:rsidR="00FC7B6D" w:rsidRPr="008204FD" w:rsidRDefault="000971D5" w:rsidP="005E0DA4">
      <w:pPr>
        <w:pStyle w:val="1e"/>
      </w:pPr>
      <w:r w:rsidRPr="008204FD">
        <w:rPr>
          <w:noProof/>
        </w:rPr>
        <w:lastRenderedPageBreak/>
        <w:drawing>
          <wp:inline distT="0" distB="0" distL="0" distR="0" wp14:anchorId="12F64E31" wp14:editId="09A94821">
            <wp:extent cx="5400000" cy="1594800"/>
            <wp:effectExtent l="19050" t="19050" r="10795" b="24765"/>
            <wp:docPr id="35906" name="图片 3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94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14DFF6" w14:textId="5C2C42F0" w:rsidR="009D5767" w:rsidRPr="008204FD" w:rsidRDefault="009D5767" w:rsidP="005E0DA4">
      <w:pPr>
        <w:pStyle w:val="1e"/>
      </w:pPr>
      <w:r w:rsidRPr="008204FD">
        <w:t>按照规则输入桶名称</w:t>
      </w:r>
      <w:r w:rsidRPr="008204FD">
        <w:rPr>
          <w:rFonts w:hint="eastAsia"/>
        </w:rPr>
        <w:t>“</w:t>
      </w:r>
      <w:proofErr w:type="spellStart"/>
      <w:r w:rsidRPr="008204FD">
        <w:rPr>
          <w:rFonts w:hint="eastAsia"/>
        </w:rPr>
        <w:t>obs-cs</w:t>
      </w:r>
      <w:r w:rsidR="00EC1174" w:rsidRPr="008204FD">
        <w:rPr>
          <w:rFonts w:hint="eastAsia"/>
        </w:rPr>
        <w:t>bd</w:t>
      </w:r>
      <w:proofErr w:type="spellEnd"/>
      <w:r w:rsidRPr="008204FD">
        <w:rPr>
          <w:rFonts w:hint="eastAsia"/>
        </w:rPr>
        <w:t>”（桶名称为全局唯一，请自行确定）。</w:t>
      </w:r>
    </w:p>
    <w:p w14:paraId="144EFFEA" w14:textId="0B82BC3B" w:rsidR="009D5767" w:rsidRPr="008204FD" w:rsidRDefault="00BA1724" w:rsidP="005E0DA4">
      <w:pPr>
        <w:pStyle w:val="1e"/>
      </w:pPr>
      <w:r w:rsidRPr="008204FD">
        <w:rPr>
          <w:noProof/>
        </w:rPr>
        <w:drawing>
          <wp:inline distT="0" distB="0" distL="0" distR="0" wp14:anchorId="317BDD6E" wp14:editId="442FB319">
            <wp:extent cx="5400000" cy="1173600"/>
            <wp:effectExtent l="19050" t="19050" r="10795" b="26670"/>
            <wp:docPr id="35918" name="图片 35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970070" w14:textId="6495D49C" w:rsidR="002E30A8" w:rsidRPr="008204FD" w:rsidRDefault="00CA46AF" w:rsidP="005E0DA4">
      <w:pPr>
        <w:pStyle w:val="1e"/>
      </w:pPr>
      <w:r w:rsidRPr="008204FD">
        <w:t>存储类别</w:t>
      </w:r>
      <w:r w:rsidRPr="008204FD">
        <w:rPr>
          <w:rFonts w:hint="eastAsia"/>
        </w:rPr>
        <w:t>“标准存储”，桶策略“私有”，默认加密、归档数据直读“关闭”。</w:t>
      </w:r>
    </w:p>
    <w:p w14:paraId="398584B0" w14:textId="7E5C51CF" w:rsidR="003740A5" w:rsidRPr="008204FD" w:rsidRDefault="003740A5" w:rsidP="005E0DA4">
      <w:pPr>
        <w:pStyle w:val="1e"/>
      </w:pPr>
      <w:r w:rsidRPr="008204FD">
        <w:rPr>
          <w:noProof/>
        </w:rPr>
        <w:drawing>
          <wp:inline distT="0" distB="0" distL="0" distR="0" wp14:anchorId="36BB5FD2" wp14:editId="7A3FD27A">
            <wp:extent cx="5400000" cy="2278800"/>
            <wp:effectExtent l="19050" t="19050" r="10795" b="26670"/>
            <wp:docPr id="35910" name="图片 3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78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7A88EE" w14:textId="443E7B0F" w:rsidR="003740A5" w:rsidRPr="008204FD" w:rsidRDefault="00A675F2" w:rsidP="005E0DA4">
      <w:pPr>
        <w:pStyle w:val="1e"/>
      </w:pPr>
      <w:r w:rsidRPr="008204FD">
        <w:t>标签无需处理</w:t>
      </w:r>
      <w:r w:rsidRPr="008204FD">
        <w:rPr>
          <w:rFonts w:hint="eastAsia"/>
        </w:rPr>
        <w:t>。</w:t>
      </w:r>
    </w:p>
    <w:p w14:paraId="2C03BC27" w14:textId="7C184BAB" w:rsidR="00A675F2" w:rsidRPr="008204FD" w:rsidRDefault="00A675F2" w:rsidP="005E0DA4">
      <w:pPr>
        <w:pStyle w:val="1e"/>
      </w:pPr>
      <w:r w:rsidRPr="008204FD">
        <w:rPr>
          <w:noProof/>
        </w:rPr>
        <w:drawing>
          <wp:inline distT="0" distB="0" distL="0" distR="0" wp14:anchorId="4B1BC8D8" wp14:editId="165A3771">
            <wp:extent cx="5400000" cy="691200"/>
            <wp:effectExtent l="19050" t="19050" r="10795" b="13970"/>
            <wp:docPr id="35912" name="图片 35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9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67465" w14:textId="3B853BB3" w:rsidR="00F757CA" w:rsidRPr="008204FD" w:rsidRDefault="00BC387D" w:rsidP="005E0DA4">
      <w:pPr>
        <w:pStyle w:val="1e"/>
      </w:pPr>
      <w:r w:rsidRPr="008204FD">
        <w:t>点击</w:t>
      </w:r>
      <w:r w:rsidRPr="008204FD">
        <w:rPr>
          <w:rFonts w:hint="eastAsia"/>
        </w:rPr>
        <w:t>“立即创建”。</w:t>
      </w:r>
    </w:p>
    <w:p w14:paraId="01501F9E" w14:textId="0D9F8DC2" w:rsidR="00BC387D" w:rsidRPr="008204FD" w:rsidRDefault="00BC387D" w:rsidP="005E0DA4">
      <w:pPr>
        <w:pStyle w:val="1e"/>
      </w:pPr>
      <w:r w:rsidRPr="008204FD">
        <w:rPr>
          <w:rFonts w:hint="eastAsia"/>
          <w:noProof/>
        </w:rPr>
        <w:drawing>
          <wp:inline distT="0" distB="0" distL="0" distR="0" wp14:anchorId="739C57FC" wp14:editId="53C113ED">
            <wp:extent cx="5400000" cy="309600"/>
            <wp:effectExtent l="19050" t="19050" r="10795" b="14605"/>
            <wp:docPr id="35914" name="图片 35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B17BBD" w14:textId="3477624F" w:rsidR="00BC387D" w:rsidRPr="008204FD" w:rsidRDefault="00D81EC3" w:rsidP="005E0DA4">
      <w:pPr>
        <w:pStyle w:val="1e"/>
      </w:pPr>
      <w:r w:rsidRPr="008204FD">
        <w:rPr>
          <w:rFonts w:hint="eastAsia"/>
        </w:rPr>
        <w:t>弹出对话框点击“确认”。</w:t>
      </w:r>
    </w:p>
    <w:p w14:paraId="63032D77" w14:textId="2D31AB87" w:rsidR="00D81EC3" w:rsidRPr="008204FD" w:rsidRDefault="00D81EC3" w:rsidP="005E0DA4">
      <w:pPr>
        <w:pStyle w:val="1e"/>
      </w:pPr>
      <w:r w:rsidRPr="008204FD">
        <w:rPr>
          <w:noProof/>
        </w:rPr>
        <w:lastRenderedPageBreak/>
        <w:drawing>
          <wp:inline distT="0" distB="0" distL="0" distR="0" wp14:anchorId="658E2B7D" wp14:editId="772E5EE0">
            <wp:extent cx="2520000" cy="1245600"/>
            <wp:effectExtent l="19050" t="19050" r="13970" b="12065"/>
            <wp:docPr id="35916" name="图片 35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4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DC0AEB" w14:textId="6B72FA5F" w:rsidR="00845227" w:rsidRPr="008204FD" w:rsidRDefault="00845227" w:rsidP="005E0DA4">
      <w:pPr>
        <w:pStyle w:val="1e"/>
      </w:pPr>
      <w:r w:rsidRPr="008204FD">
        <w:t>OBS</w:t>
      </w:r>
      <w:proofErr w:type="gramStart"/>
      <w:r w:rsidRPr="008204FD">
        <w:t>桶创建</w:t>
      </w:r>
      <w:proofErr w:type="gramEnd"/>
      <w:r w:rsidRPr="008204FD">
        <w:t>成功</w:t>
      </w:r>
      <w:r w:rsidRPr="008204FD">
        <w:rPr>
          <w:rFonts w:hint="eastAsia"/>
        </w:rPr>
        <w:t>。</w:t>
      </w:r>
    </w:p>
    <w:p w14:paraId="34FC07BF" w14:textId="4D315CE1" w:rsidR="00845227" w:rsidRPr="008204FD" w:rsidRDefault="00845227" w:rsidP="005E0DA4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9C4FCD3" wp14:editId="046A067F">
                <wp:simplePos x="0" y="0"/>
                <wp:positionH relativeFrom="column">
                  <wp:posOffset>685947</wp:posOffset>
                </wp:positionH>
                <wp:positionV relativeFrom="paragraph">
                  <wp:posOffset>535940</wp:posOffset>
                </wp:positionV>
                <wp:extent cx="474784" cy="193431"/>
                <wp:effectExtent l="19050" t="19050" r="20955" b="16510"/>
                <wp:wrapNone/>
                <wp:docPr id="35922" name="矩形 35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1255D" id="矩形 35922" o:spid="_x0000_s1026" style="position:absolute;left:0;text-align:left;margin-left:54pt;margin-top:42.2pt;width:37.4pt;height:15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5FFBB62A" wp14:editId="2D254157">
            <wp:extent cx="5400000" cy="788400"/>
            <wp:effectExtent l="19050" t="19050" r="10795" b="12065"/>
            <wp:docPr id="35920" name="图片 35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88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DB17FD" w14:textId="371A920B" w:rsidR="0081159F" w:rsidRPr="008204FD" w:rsidRDefault="0081159F" w:rsidP="00F73FBB">
      <w:pPr>
        <w:pStyle w:val="3"/>
      </w:pPr>
      <w:bookmarkStart w:id="24" w:name="_Toc69399511"/>
      <w:r w:rsidRPr="008204FD">
        <w:t>购买</w:t>
      </w:r>
      <w:r w:rsidRPr="008204FD">
        <w:t>MRS</w:t>
      </w:r>
      <w:r w:rsidRPr="008204FD">
        <w:t>服务</w:t>
      </w:r>
      <w:bookmarkEnd w:id="24"/>
    </w:p>
    <w:p w14:paraId="4F8C09C2" w14:textId="2EDAD24C" w:rsidR="00896E8D" w:rsidRPr="008204FD" w:rsidRDefault="002655A1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在服务列表中点击</w:t>
      </w:r>
      <w:r w:rsidRPr="008204FD">
        <w:rPr>
          <w:rFonts w:ascii="Huawei Sans" w:eastAsia="方正兰亭黑简体" w:hAnsi="Huawei Sans" w:hint="eastAsia"/>
        </w:rPr>
        <w:t>“</w:t>
      </w:r>
      <w:r w:rsidRPr="008204FD">
        <w:rPr>
          <w:rFonts w:ascii="Huawei Sans" w:eastAsia="方正兰亭黑简体" w:hAnsi="Huawei Sans" w:hint="eastAsia"/>
        </w:rPr>
        <w:t>EI</w:t>
      </w:r>
      <w:r w:rsidRPr="008204FD">
        <w:rPr>
          <w:rFonts w:ascii="Huawei Sans" w:eastAsia="方正兰亭黑简体" w:hAnsi="Huawei Sans" w:hint="eastAsia"/>
        </w:rPr>
        <w:t>企业智能”分类下的“</w:t>
      </w:r>
      <w:proofErr w:type="spellStart"/>
      <w:r w:rsidRPr="008204FD">
        <w:rPr>
          <w:rFonts w:ascii="Huawei Sans" w:eastAsia="方正兰亭黑简体" w:hAnsi="Huawei Sans" w:hint="eastAsia"/>
        </w:rPr>
        <w:t>MapReduce</w:t>
      </w:r>
      <w:proofErr w:type="spellEnd"/>
      <w:r w:rsidRPr="008204FD">
        <w:rPr>
          <w:rFonts w:ascii="Huawei Sans" w:eastAsia="方正兰亭黑简体" w:hAnsi="Huawei Sans" w:hint="eastAsia"/>
        </w:rPr>
        <w:t>服务”。</w:t>
      </w:r>
    </w:p>
    <w:p w14:paraId="1BC2717F" w14:textId="7A3B7224" w:rsidR="002655A1" w:rsidRPr="008204FD" w:rsidRDefault="001859C5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596CCF5" wp14:editId="7F00263E">
                <wp:simplePos x="0" y="0"/>
                <wp:positionH relativeFrom="column">
                  <wp:posOffset>3640895</wp:posOffset>
                </wp:positionH>
                <wp:positionV relativeFrom="paragraph">
                  <wp:posOffset>1930009</wp:posOffset>
                </wp:positionV>
                <wp:extent cx="738553" cy="193431"/>
                <wp:effectExtent l="19050" t="19050" r="23495" b="16510"/>
                <wp:wrapNone/>
                <wp:docPr id="35926" name="矩形 35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53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2A096" id="矩形 35926" o:spid="_x0000_s1026" style="position:absolute;left:0;text-align:left;margin-left:286.7pt;margin-top:151.95pt;width:58.15pt;height:15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" filled="f" strokecolor="#c7000b" strokeweight="2.25pt"/>
            </w:pict>
          </mc:Fallback>
        </mc:AlternateContent>
      </w:r>
      <w:r w:rsidR="002655A1" w:rsidRPr="008204FD">
        <w:rPr>
          <w:rFonts w:ascii="Huawei Sans" w:eastAsia="方正兰亭黑简体" w:hAnsi="Huawei Sans"/>
          <w:noProof/>
        </w:rPr>
        <w:drawing>
          <wp:inline distT="0" distB="0" distL="0" distR="0" wp14:anchorId="2752F8FD" wp14:editId="2389819E">
            <wp:extent cx="5400000" cy="2124000"/>
            <wp:effectExtent l="19050" t="19050" r="10795" b="10160"/>
            <wp:docPr id="35924" name="图片 35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C817D4" w14:textId="4D7534D8" w:rsidR="001859C5" w:rsidRPr="008204FD" w:rsidRDefault="009E2362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在现有集群界面点击</w:t>
      </w:r>
      <w:r w:rsidRPr="008204FD">
        <w:rPr>
          <w:rFonts w:ascii="Huawei Sans" w:eastAsia="方正兰亭黑简体" w:hAnsi="Huawei Sans" w:hint="eastAsia"/>
        </w:rPr>
        <w:t>“购买集群”。</w:t>
      </w:r>
    </w:p>
    <w:p w14:paraId="24793017" w14:textId="1DFB535B" w:rsidR="009E2362" w:rsidRPr="008204FD" w:rsidRDefault="00A02BC4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DB98B05" wp14:editId="7324EA22">
                <wp:simplePos x="0" y="0"/>
                <wp:positionH relativeFrom="column">
                  <wp:posOffset>5440045</wp:posOffset>
                </wp:positionH>
                <wp:positionV relativeFrom="paragraph">
                  <wp:posOffset>28722</wp:posOffset>
                </wp:positionV>
                <wp:extent cx="691613" cy="240323"/>
                <wp:effectExtent l="19050" t="19050" r="13335" b="26670"/>
                <wp:wrapNone/>
                <wp:docPr id="35930" name="矩形 35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613" cy="2403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73FBD" id="矩形 35930" o:spid="_x0000_s1026" style="position:absolute;left:0;text-align:left;margin-left:428.35pt;margin-top:2.25pt;width:54.45pt;height:18.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" filled="f" strokecolor="#c7000b" strokeweight="2.25pt"/>
            </w:pict>
          </mc:Fallback>
        </mc:AlternateContent>
      </w:r>
      <w:r w:rsidR="009E2362" w:rsidRPr="008204FD">
        <w:rPr>
          <w:rFonts w:ascii="Huawei Sans" w:eastAsia="方正兰亭黑简体" w:hAnsi="Huawei Sans" w:hint="eastAsia"/>
          <w:noProof/>
        </w:rPr>
        <w:drawing>
          <wp:inline distT="0" distB="0" distL="0" distR="0" wp14:anchorId="165C34BD" wp14:editId="6943C4F7">
            <wp:extent cx="5400000" cy="1584000"/>
            <wp:effectExtent l="19050" t="19050" r="10795" b="16510"/>
            <wp:docPr id="35928" name="图片 35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8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5F269A" w14:textId="0096493E" w:rsidR="00896E8D" w:rsidRPr="008204FD" w:rsidRDefault="00A929F1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选择</w:t>
      </w:r>
      <w:r w:rsidRPr="008204FD">
        <w:rPr>
          <w:rFonts w:ascii="Huawei Sans" w:eastAsia="方正兰亭黑简体" w:hAnsi="Huawei Sans" w:hint="eastAsia"/>
        </w:rPr>
        <w:t>“自定义购买”，区域选择“华北</w:t>
      </w:r>
      <w:r w:rsidRPr="008204FD">
        <w:rPr>
          <w:rFonts w:ascii="Huawei Sans" w:eastAsia="方正兰亭黑简体" w:hAnsi="Huawei Sans" w:hint="eastAsia"/>
        </w:rPr>
        <w:t>-</w:t>
      </w:r>
      <w:r w:rsidRPr="008204FD">
        <w:rPr>
          <w:rFonts w:ascii="Huawei Sans" w:eastAsia="方正兰亭黑简体" w:hAnsi="Huawei Sans" w:hint="eastAsia"/>
        </w:rPr>
        <w:t>北京四”。</w:t>
      </w:r>
    </w:p>
    <w:p w14:paraId="2084743E" w14:textId="4AAC8D67" w:rsidR="00A929F1" w:rsidRPr="008204FD" w:rsidRDefault="00A929F1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lastRenderedPageBreak/>
        <w:drawing>
          <wp:inline distT="0" distB="0" distL="0" distR="0" wp14:anchorId="58B9730C" wp14:editId="11386BA3">
            <wp:extent cx="5400000" cy="1112400"/>
            <wp:effectExtent l="19050" t="19050" r="10795" b="12065"/>
            <wp:docPr id="35932" name="图片 35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12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B7A3D2" w14:textId="7C37B7DA" w:rsidR="00F3560F" w:rsidRPr="008204FD" w:rsidRDefault="00F3560F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集群名称</w:t>
      </w:r>
      <w:r w:rsidR="000D1A7D" w:rsidRPr="008204FD">
        <w:rPr>
          <w:rFonts w:ascii="Huawei Sans" w:eastAsia="方正兰亭黑简体" w:hAnsi="Huawei Sans" w:hint="eastAsia"/>
        </w:rPr>
        <w:t>“</w:t>
      </w:r>
      <w:proofErr w:type="spellStart"/>
      <w:r w:rsidR="000D1A7D" w:rsidRPr="008204FD">
        <w:rPr>
          <w:rFonts w:ascii="Huawei Sans" w:eastAsia="方正兰亭黑简体" w:hAnsi="Huawei Sans" w:hint="eastAsia"/>
        </w:rPr>
        <w:t>mrs</w:t>
      </w:r>
      <w:r w:rsidR="000D1A7D" w:rsidRPr="008204FD">
        <w:rPr>
          <w:rFonts w:ascii="Huawei Sans" w:eastAsia="方正兰亭黑简体" w:hAnsi="Huawei Sans"/>
        </w:rPr>
        <w:t>_csbd</w:t>
      </w:r>
      <w:proofErr w:type="spellEnd"/>
      <w:r w:rsidR="000D1A7D" w:rsidRPr="008204FD">
        <w:rPr>
          <w:rFonts w:ascii="Huawei Sans" w:eastAsia="方正兰亭黑简体" w:hAnsi="Huawei Sans" w:hint="eastAsia"/>
        </w:rPr>
        <w:t>”（可自定义），版本“</w:t>
      </w:r>
      <w:r w:rsidR="000D1A7D" w:rsidRPr="008204FD">
        <w:rPr>
          <w:rFonts w:ascii="Huawei Sans" w:eastAsia="方正兰亭黑简体" w:hAnsi="Huawei Sans" w:hint="eastAsia"/>
        </w:rPr>
        <w:t>1</w:t>
      </w:r>
      <w:r w:rsidR="000D1A7D" w:rsidRPr="008204FD">
        <w:rPr>
          <w:rFonts w:ascii="Huawei Sans" w:eastAsia="方正兰亭黑简体" w:hAnsi="Huawei Sans"/>
        </w:rPr>
        <w:t>.9.2</w:t>
      </w:r>
      <w:r w:rsidR="000D1A7D" w:rsidRPr="008204FD">
        <w:rPr>
          <w:rFonts w:ascii="Huawei Sans" w:eastAsia="方正兰亭黑简体" w:hAnsi="Huawei Sans" w:hint="eastAsia"/>
        </w:rPr>
        <w:t>”，类型为“分析集群”</w:t>
      </w:r>
      <w:r w:rsidR="00F70607" w:rsidRPr="008204FD">
        <w:rPr>
          <w:rFonts w:ascii="Huawei Sans" w:eastAsia="方正兰亭黑简体" w:hAnsi="Huawei Sans" w:hint="eastAsia"/>
        </w:rPr>
        <w:t>，组件</w:t>
      </w:r>
      <w:proofErr w:type="gramStart"/>
      <w:r w:rsidR="00F70607" w:rsidRPr="008204FD">
        <w:rPr>
          <w:rFonts w:ascii="Huawei Sans" w:eastAsia="方正兰亭黑简体" w:hAnsi="Huawei Sans" w:hint="eastAsia"/>
        </w:rPr>
        <w:t>默认勾选</w:t>
      </w:r>
      <w:proofErr w:type="gramEnd"/>
      <w:r w:rsidR="00F70607" w:rsidRPr="008204FD">
        <w:rPr>
          <w:rFonts w:ascii="Huawei Sans" w:eastAsia="方正兰亭黑简体" w:hAnsi="Huawei Sans" w:hint="eastAsia"/>
        </w:rPr>
        <w:t>Hadoop</w:t>
      </w:r>
      <w:r w:rsidR="00F70607" w:rsidRPr="008204FD">
        <w:rPr>
          <w:rFonts w:ascii="Huawei Sans" w:eastAsia="方正兰亭黑简体" w:hAnsi="Huawei Sans" w:hint="eastAsia"/>
        </w:rPr>
        <w:t>即可</w:t>
      </w:r>
      <w:r w:rsidR="000D1A7D" w:rsidRPr="008204FD">
        <w:rPr>
          <w:rFonts w:ascii="Huawei Sans" w:eastAsia="方正兰亭黑简体" w:hAnsi="Huawei Sans" w:hint="eastAsia"/>
        </w:rPr>
        <w:t>。</w:t>
      </w:r>
    </w:p>
    <w:p w14:paraId="3E829DBC" w14:textId="12C25A25" w:rsidR="00B515E6" w:rsidRPr="008204FD" w:rsidRDefault="00687C86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5844DE4" wp14:editId="05F1E470">
                <wp:simplePos x="0" y="0"/>
                <wp:positionH relativeFrom="column">
                  <wp:posOffset>1729252</wp:posOffset>
                </wp:positionH>
                <wp:positionV relativeFrom="paragraph">
                  <wp:posOffset>787400</wp:posOffset>
                </wp:positionV>
                <wp:extent cx="773674" cy="252046"/>
                <wp:effectExtent l="19050" t="19050" r="26670" b="15240"/>
                <wp:wrapNone/>
                <wp:docPr id="35940" name="矩形 35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674" cy="2520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DFBB6" id="矩形 35940" o:spid="_x0000_s1026" style="position:absolute;left:0;text-align:left;margin-left:136.15pt;margin-top:62pt;width:60.9pt;height:19.8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" filled="f" strokecolor="#c7000b" strokeweight="2.25pt"/>
            </w:pict>
          </mc:Fallback>
        </mc:AlternateContent>
      </w: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F003959" wp14:editId="4508EF0B">
                <wp:simplePos x="0" y="0"/>
                <wp:positionH relativeFrom="column">
                  <wp:posOffset>1718310</wp:posOffset>
                </wp:positionH>
                <wp:positionV relativeFrom="paragraph">
                  <wp:posOffset>441813</wp:posOffset>
                </wp:positionV>
                <wp:extent cx="1377120" cy="263769"/>
                <wp:effectExtent l="19050" t="19050" r="13970" b="22225"/>
                <wp:wrapNone/>
                <wp:docPr id="35938" name="矩形 35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120" cy="2637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46357" id="矩形 35938" o:spid="_x0000_s1026" style="position:absolute;left:0;text-align:left;margin-left:135.3pt;margin-top:34.8pt;width:108.45pt;height:20.7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" filled="f" strokecolor="#c7000b" strokeweight="2.25pt"/>
            </w:pict>
          </mc:Fallback>
        </mc:AlternateContent>
      </w:r>
      <w:r w:rsidR="00B515E6" w:rsidRPr="008204FD">
        <w:rPr>
          <w:rFonts w:ascii="Huawei Sans" w:eastAsia="方正兰亭黑简体" w:hAnsi="Huawei Sans"/>
          <w:noProof/>
        </w:rPr>
        <w:drawing>
          <wp:inline distT="0" distB="0" distL="0" distR="0" wp14:anchorId="463D0832" wp14:editId="1BCFD6DB">
            <wp:extent cx="5400000" cy="2264400"/>
            <wp:effectExtent l="19050" t="19050" r="10795" b="22225"/>
            <wp:docPr id="35936" name="图片 35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64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437995" w14:textId="247CD9DB" w:rsidR="00A30E7D" w:rsidRPr="008204FD" w:rsidRDefault="00A30E7D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点击</w:t>
      </w:r>
      <w:r w:rsidRPr="008204FD">
        <w:rPr>
          <w:rFonts w:ascii="Huawei Sans" w:eastAsia="方正兰亭黑简体" w:hAnsi="Huawei Sans" w:hint="eastAsia"/>
        </w:rPr>
        <w:t>“下一步”进入硬件配置。</w:t>
      </w:r>
    </w:p>
    <w:p w14:paraId="64BE5EC1" w14:textId="6FF02F80" w:rsidR="00A30E7D" w:rsidRPr="008204FD" w:rsidRDefault="00CA20F2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6C5B4632" wp14:editId="6FDAA79E">
            <wp:extent cx="5400000" cy="302400"/>
            <wp:effectExtent l="19050" t="19050" r="10795" b="21590"/>
            <wp:docPr id="35942" name="图片 3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E352CB" w14:textId="77777777" w:rsidR="00321C8D" w:rsidRPr="008204FD" w:rsidRDefault="00CA20F2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计费模式“按需计费”，可用区、虚拟私有云、子网默认，安全组“自动创建”，弹性公网</w:t>
      </w:r>
      <w:r w:rsidRPr="008204FD">
        <w:rPr>
          <w:rFonts w:ascii="Huawei Sans" w:eastAsia="方正兰亭黑简体" w:hAnsi="Huawei Sans" w:hint="eastAsia"/>
        </w:rPr>
        <w:t>IP</w:t>
      </w:r>
      <w:r w:rsidRPr="008204FD">
        <w:rPr>
          <w:rFonts w:ascii="Huawei Sans" w:eastAsia="方正兰亭黑简体" w:hAnsi="Huawei Sans" w:hint="eastAsia"/>
        </w:rPr>
        <w:t>“暂不绑定”。</w:t>
      </w:r>
    </w:p>
    <w:p w14:paraId="30BD7170" w14:textId="7A57F335" w:rsidR="000D1A7D" w:rsidRPr="008204FD" w:rsidRDefault="00AF2597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注：若无虚拟私有云，则点击后面的“查看虚拟私有云”进行创建。</w:t>
      </w:r>
    </w:p>
    <w:p w14:paraId="31FBA95F" w14:textId="1B1A2653" w:rsidR="00A764E7" w:rsidRPr="008204FD" w:rsidRDefault="000433E6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5714839" wp14:editId="1FDF0880">
                <wp:simplePos x="0" y="0"/>
                <wp:positionH relativeFrom="column">
                  <wp:posOffset>2900827</wp:posOffset>
                </wp:positionH>
                <wp:positionV relativeFrom="paragraph">
                  <wp:posOffset>439420</wp:posOffset>
                </wp:positionV>
                <wp:extent cx="849923" cy="281354"/>
                <wp:effectExtent l="19050" t="19050" r="26670" b="23495"/>
                <wp:wrapNone/>
                <wp:docPr id="35960" name="矩形 35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923" cy="2813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7F1AC" id="矩形 35960" o:spid="_x0000_s1026" style="position:absolute;left:0;text-align:left;margin-left:228.4pt;margin-top:34.6pt;width:66.9pt;height:22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" filled="f" strokecolor="#c7000b" strokeweight="2.25pt"/>
            </w:pict>
          </mc:Fallback>
        </mc:AlternateContent>
      </w:r>
      <w:r w:rsidR="00A764E7" w:rsidRPr="008204FD">
        <w:rPr>
          <w:rFonts w:ascii="Huawei Sans" w:eastAsia="方正兰亭黑简体" w:hAnsi="Huawei Sans"/>
          <w:noProof/>
        </w:rPr>
        <w:drawing>
          <wp:inline distT="0" distB="0" distL="0" distR="0" wp14:anchorId="3D1383EB" wp14:editId="038408EF">
            <wp:extent cx="5400000" cy="3020400"/>
            <wp:effectExtent l="19050" t="19050" r="10795" b="27940"/>
            <wp:docPr id="35950" name="图片 35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9EC17" w14:textId="3DC57D36" w:rsidR="009E6FE5" w:rsidRPr="008204FD" w:rsidRDefault="009E6FE5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lastRenderedPageBreak/>
        <w:t>CPU</w:t>
      </w:r>
      <w:r w:rsidRPr="008204FD">
        <w:rPr>
          <w:rFonts w:ascii="Huawei Sans" w:eastAsia="方正兰亭黑简体" w:hAnsi="Huawei Sans"/>
        </w:rPr>
        <w:t>架构选择</w:t>
      </w:r>
      <w:r w:rsidRPr="008204FD">
        <w:rPr>
          <w:rFonts w:ascii="Huawei Sans" w:eastAsia="方正兰亭黑简体" w:hAnsi="Huawei Sans" w:hint="eastAsia"/>
        </w:rPr>
        <w:t>“鲲鹏计算”，集群节点默认。</w:t>
      </w:r>
    </w:p>
    <w:p w14:paraId="5C615D9A" w14:textId="0D281F6C" w:rsidR="009E6FE5" w:rsidRPr="008204FD" w:rsidRDefault="001223B1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74A1E11" wp14:editId="094C245A">
                <wp:simplePos x="0" y="0"/>
                <wp:positionH relativeFrom="column">
                  <wp:posOffset>2468098</wp:posOffset>
                </wp:positionH>
                <wp:positionV relativeFrom="paragraph">
                  <wp:posOffset>32385</wp:posOffset>
                </wp:positionV>
                <wp:extent cx="826477" cy="269631"/>
                <wp:effectExtent l="19050" t="19050" r="12065" b="16510"/>
                <wp:wrapNone/>
                <wp:docPr id="35959" name="矩形 35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2696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38C44" id="矩形 35959" o:spid="_x0000_s1026" style="position:absolute;left:0;text-align:left;margin-left:194.35pt;margin-top:2.55pt;width:65.1pt;height:21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" filled="f" strokecolor="#c7000b" strokeweight="2.25pt"/>
            </w:pict>
          </mc:Fallback>
        </mc:AlternateContent>
      </w: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1B8D819F" wp14:editId="30302604">
            <wp:extent cx="5400000" cy="3045600"/>
            <wp:effectExtent l="19050" t="19050" r="10795" b="21590"/>
            <wp:docPr id="35952" name="图片 35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D7BD53" w14:textId="31BFE611" w:rsidR="000433E6" w:rsidRPr="008204FD" w:rsidRDefault="000433E6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点击</w:t>
      </w:r>
      <w:r w:rsidRPr="008204FD">
        <w:rPr>
          <w:rFonts w:ascii="Huawei Sans" w:eastAsia="方正兰亭黑简体" w:hAnsi="Huawei Sans" w:hint="eastAsia"/>
        </w:rPr>
        <w:t>“下一步”进入</w:t>
      </w:r>
      <w:r w:rsidR="00E70CA1" w:rsidRPr="008204FD">
        <w:rPr>
          <w:rFonts w:ascii="Huawei Sans" w:eastAsia="方正兰亭黑简体" w:hAnsi="Huawei Sans" w:hint="eastAsia"/>
        </w:rPr>
        <w:t>高级配置。</w:t>
      </w:r>
    </w:p>
    <w:p w14:paraId="29E9F630" w14:textId="4F32D4B5" w:rsidR="00E70CA1" w:rsidRPr="008204FD" w:rsidRDefault="009E7477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  <w:noProof/>
        </w:rPr>
        <w:drawing>
          <wp:inline distT="0" distB="0" distL="0" distR="0" wp14:anchorId="585EEF73" wp14:editId="6CC60411">
            <wp:extent cx="5400000" cy="270000"/>
            <wp:effectExtent l="19050" t="19050" r="10795" b="15875"/>
            <wp:docPr id="35963" name="图片 3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309F37" w14:textId="44D8B867" w:rsidR="00076B07" w:rsidRPr="008204FD" w:rsidRDefault="00076B07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标签、弹性伸缩、引导操作默认。</w:t>
      </w:r>
    </w:p>
    <w:p w14:paraId="49272AC6" w14:textId="4C632C6D" w:rsidR="00076B07" w:rsidRPr="008204FD" w:rsidRDefault="00076B07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13AC29A4" wp14:editId="64C5C4CE">
            <wp:extent cx="5400000" cy="1933200"/>
            <wp:effectExtent l="19050" t="19050" r="10795" b="1016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3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1C0687" w14:textId="64C27249" w:rsidR="00076B07" w:rsidRPr="008204FD" w:rsidRDefault="00E6170B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委托、数据盘加密默认，告警</w:t>
      </w:r>
      <w:r w:rsidRPr="008204FD">
        <w:rPr>
          <w:rFonts w:ascii="Huawei Sans" w:eastAsia="方正兰亭黑简体" w:hAnsi="Huawei Sans" w:hint="eastAsia"/>
        </w:rPr>
        <w:t>“关闭”。</w:t>
      </w:r>
    </w:p>
    <w:p w14:paraId="12A75016" w14:textId="6C4CD753" w:rsidR="00E6170B" w:rsidRPr="008204FD" w:rsidRDefault="00E6170B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AED6A3C" wp14:editId="7F206738">
                <wp:simplePos x="0" y="0"/>
                <wp:positionH relativeFrom="column">
                  <wp:posOffset>1782592</wp:posOffset>
                </wp:positionH>
                <wp:positionV relativeFrom="paragraph">
                  <wp:posOffset>777240</wp:posOffset>
                </wp:positionV>
                <wp:extent cx="650289" cy="280621"/>
                <wp:effectExtent l="19050" t="19050" r="16510" b="24765"/>
                <wp:wrapNone/>
                <wp:docPr id="35882" name="矩形 3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289" cy="2806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00CFC" id="矩形 35882" o:spid="_x0000_s1026" style="position:absolute;left:0;text-align:left;margin-left:140.35pt;margin-top:61.2pt;width:51.2pt;height:22.1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" filled="f" strokecolor="#c7000b" strokeweight="2.25pt"/>
            </w:pict>
          </mc:Fallback>
        </mc:AlternateContent>
      </w: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68ED85CB" wp14:editId="3333FBC7">
            <wp:extent cx="5400000" cy="1202400"/>
            <wp:effectExtent l="19050" t="19050" r="10795" b="17145"/>
            <wp:docPr id="35876" name="图片 35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02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8F9BA3" w14:textId="3E7AE5D1" w:rsidR="000C4B47" w:rsidRPr="008204FD" w:rsidRDefault="00BD7975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关闭</w:t>
      </w:r>
      <w:r w:rsidR="000C4B47" w:rsidRPr="008204FD">
        <w:rPr>
          <w:rFonts w:ascii="Huawei Sans" w:eastAsia="方正兰亭黑简体" w:hAnsi="Huawei Sans" w:hint="eastAsia"/>
        </w:rPr>
        <w:t>K</w:t>
      </w:r>
      <w:r w:rsidR="000C4B47" w:rsidRPr="008204FD">
        <w:rPr>
          <w:rFonts w:ascii="Huawei Sans" w:eastAsia="方正兰亭黑简体" w:hAnsi="Huawei Sans"/>
        </w:rPr>
        <w:t>erberos</w:t>
      </w:r>
      <w:r w:rsidR="00861E57" w:rsidRPr="008204FD">
        <w:rPr>
          <w:rFonts w:ascii="Huawei Sans" w:eastAsia="方正兰亭黑简体" w:hAnsi="Huawei Sans"/>
        </w:rPr>
        <w:t>认证</w:t>
      </w:r>
      <w:r w:rsidR="0033107D" w:rsidRPr="008204FD">
        <w:rPr>
          <w:rFonts w:ascii="Huawei Sans" w:eastAsia="方正兰亭黑简体" w:hAnsi="Huawei Sans" w:hint="eastAsia"/>
        </w:rPr>
        <w:t>（“</w:t>
      </w:r>
      <w:r w:rsidR="0033107D" w:rsidRPr="008204FD">
        <w:rPr>
          <w:rFonts w:ascii="Huawei Sans" w:eastAsia="方正兰亭黑简体" w:hAnsi="Huawei Sans"/>
        </w:rPr>
        <w:t>Kerberos</w:t>
      </w:r>
      <w:r w:rsidR="0033107D" w:rsidRPr="008204FD">
        <w:rPr>
          <w:rFonts w:ascii="Huawei Sans" w:eastAsia="方正兰亭黑简体" w:hAnsi="Huawei Sans"/>
        </w:rPr>
        <w:t>认证</w:t>
      </w:r>
      <w:r w:rsidR="0033107D" w:rsidRPr="008204FD">
        <w:rPr>
          <w:rFonts w:ascii="Huawei Sans" w:eastAsia="方正兰亭黑简体" w:hAnsi="Huawei Sans" w:hint="eastAsia"/>
        </w:rPr>
        <w:t>”</w:t>
      </w:r>
      <w:r w:rsidR="0033107D" w:rsidRPr="008204FD">
        <w:rPr>
          <w:rFonts w:ascii="Huawei Sans" w:eastAsia="方正兰亭黑简体" w:hAnsi="Huawei Sans"/>
        </w:rPr>
        <w:t>关闭时，普通用户可使用</w:t>
      </w:r>
      <w:r w:rsidR="0033107D" w:rsidRPr="008204FD">
        <w:rPr>
          <w:rFonts w:ascii="Huawei Sans" w:eastAsia="方正兰亭黑简体" w:hAnsi="Huawei Sans"/>
        </w:rPr>
        <w:t>MRS</w:t>
      </w:r>
      <w:r w:rsidR="0033107D" w:rsidRPr="008204FD">
        <w:rPr>
          <w:rFonts w:ascii="Huawei Sans" w:eastAsia="方正兰亭黑简体" w:hAnsi="Huawei Sans"/>
        </w:rPr>
        <w:t>集群的所有功能</w:t>
      </w:r>
      <w:r w:rsidR="0033107D" w:rsidRPr="008204FD">
        <w:rPr>
          <w:rFonts w:ascii="Huawei Sans" w:eastAsia="方正兰亭黑简体" w:hAnsi="Huawei Sans" w:hint="eastAsia"/>
        </w:rPr>
        <w:t>，</w:t>
      </w:r>
      <w:r w:rsidR="0033107D" w:rsidRPr="008204FD">
        <w:rPr>
          <w:rFonts w:ascii="Huawei Sans" w:eastAsia="方正兰亭黑简体" w:hAnsi="Huawei Sans"/>
        </w:rPr>
        <w:t>建议单用户场景下使用</w:t>
      </w:r>
      <w:r w:rsidR="0033107D" w:rsidRPr="008204FD">
        <w:rPr>
          <w:rFonts w:ascii="Huawei Sans" w:eastAsia="方正兰亭黑简体" w:hAnsi="Huawei Sans" w:hint="eastAsia"/>
        </w:rPr>
        <w:t>）</w:t>
      </w:r>
      <w:r w:rsidR="000C4B47" w:rsidRPr="008204FD">
        <w:rPr>
          <w:rFonts w:ascii="Huawei Sans" w:eastAsia="方正兰亭黑简体" w:hAnsi="Huawei Sans" w:hint="eastAsia"/>
        </w:rPr>
        <w:t>，</w:t>
      </w:r>
      <w:r w:rsidR="000C4B47" w:rsidRPr="008204FD">
        <w:rPr>
          <w:rFonts w:ascii="Huawei Sans" w:eastAsia="方正兰亭黑简体" w:hAnsi="Huawei Sans"/>
        </w:rPr>
        <w:t>输入密码</w:t>
      </w:r>
      <w:r w:rsidR="00DA3F42" w:rsidRPr="008204FD">
        <w:rPr>
          <w:rFonts w:ascii="Huawei Sans" w:eastAsia="方正兰亭黑简体" w:hAnsi="Huawei Sans" w:hint="eastAsia"/>
        </w:rPr>
        <w:t>（该密码用于登录集群管理页面）</w:t>
      </w:r>
      <w:r w:rsidR="000C4B47" w:rsidRPr="008204FD">
        <w:rPr>
          <w:rFonts w:ascii="Huawei Sans" w:eastAsia="方正兰亭黑简体" w:hAnsi="Huawei Sans" w:hint="eastAsia"/>
        </w:rPr>
        <w:t>。</w:t>
      </w:r>
    </w:p>
    <w:p w14:paraId="55E37352" w14:textId="0F82E714" w:rsidR="00382FF1" w:rsidRPr="008204FD" w:rsidRDefault="00565758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BE7AC94" wp14:editId="575A0293">
                <wp:simplePos x="0" y="0"/>
                <wp:positionH relativeFrom="column">
                  <wp:posOffset>1753598</wp:posOffset>
                </wp:positionH>
                <wp:positionV relativeFrom="paragraph">
                  <wp:posOffset>29210</wp:posOffset>
                </wp:positionV>
                <wp:extent cx="650289" cy="280621"/>
                <wp:effectExtent l="19050" t="19050" r="16510" b="24765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289" cy="2806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3E5FF" id="矩形 212" o:spid="_x0000_s1026" style="position:absolute;left:0;text-align:left;margin-left:138.1pt;margin-top:2.3pt;width:51.2pt;height:22.1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" filled="f" strokecolor="#c7000b" strokeweight="2.25pt"/>
            </w:pict>
          </mc:Fallback>
        </mc:AlternateContent>
      </w:r>
      <w:r w:rsidR="006A392D" w:rsidRPr="008204FD">
        <w:rPr>
          <w:rFonts w:ascii="Huawei Sans" w:eastAsia="方正兰亭黑简体" w:hAnsi="Huawei Sans"/>
          <w:noProof/>
        </w:rPr>
        <w:drawing>
          <wp:inline distT="0" distB="0" distL="0" distR="0" wp14:anchorId="465BE4C1" wp14:editId="6C751314">
            <wp:extent cx="5400000" cy="1389600"/>
            <wp:effectExtent l="19050" t="19050" r="10795" b="2032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8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3C51F6" w14:textId="1F2604A6" w:rsidR="00C04A3B" w:rsidRPr="008204FD" w:rsidRDefault="00846520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登录方式“密码”，输入密码（该密码用于远程登录集群节点的</w:t>
      </w:r>
      <w:r w:rsidRPr="008204FD">
        <w:rPr>
          <w:rFonts w:ascii="Huawei Sans" w:eastAsia="方正兰亭黑简体" w:hAnsi="Huawei Sans"/>
        </w:rPr>
        <w:t>ECS</w:t>
      </w:r>
      <w:r w:rsidRPr="008204FD">
        <w:rPr>
          <w:rFonts w:ascii="Huawei Sans" w:eastAsia="方正兰亭黑简体" w:hAnsi="Huawei Sans"/>
        </w:rPr>
        <w:t>机器</w:t>
      </w:r>
      <w:r w:rsidRPr="008204FD">
        <w:rPr>
          <w:rFonts w:ascii="Huawei Sans" w:eastAsia="方正兰亭黑简体" w:hAnsi="Huawei Sans" w:hint="eastAsia"/>
        </w:rPr>
        <w:t>）。</w:t>
      </w:r>
    </w:p>
    <w:p w14:paraId="108D0935" w14:textId="7F00E140" w:rsidR="00846520" w:rsidRPr="008204FD" w:rsidRDefault="00846520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5FCE5E91" wp14:editId="09AC20A0">
            <wp:extent cx="5400000" cy="1400400"/>
            <wp:effectExtent l="19050" t="19050" r="10795" b="28575"/>
            <wp:docPr id="35965" name="图片 3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0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1E9837" w14:textId="1DAEFEB7" w:rsidR="00382FF1" w:rsidRPr="008204FD" w:rsidRDefault="00846520" w:rsidP="00896E8D">
      <w:pPr>
        <w:rPr>
          <w:rFonts w:ascii="Huawei Sans" w:eastAsia="方正兰亭黑简体" w:hAnsi="Huawei Sans"/>
        </w:rPr>
      </w:pPr>
      <w:proofErr w:type="gramStart"/>
      <w:r w:rsidRPr="008204FD">
        <w:rPr>
          <w:rFonts w:ascii="Huawei Sans" w:eastAsia="方正兰亭黑简体" w:hAnsi="Huawei Sans" w:hint="eastAsia"/>
        </w:rPr>
        <w:t>勾选“确认授权”</w:t>
      </w:r>
      <w:proofErr w:type="gramEnd"/>
      <w:r w:rsidRPr="008204FD">
        <w:rPr>
          <w:rFonts w:ascii="Huawei Sans" w:eastAsia="方正兰亭黑简体" w:hAnsi="Huawei Sans" w:hint="eastAsia"/>
        </w:rPr>
        <w:t>。</w:t>
      </w:r>
    </w:p>
    <w:p w14:paraId="5D6E62A8" w14:textId="0C211F0E" w:rsidR="00846520" w:rsidRPr="008204FD" w:rsidRDefault="00846520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6DB10478" wp14:editId="3E26A99B">
            <wp:extent cx="5400000" cy="1231200"/>
            <wp:effectExtent l="19050" t="19050" r="10795" b="26670"/>
            <wp:docPr id="35969" name="图片 3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456D3B" w14:textId="46E19FA5" w:rsidR="00846520" w:rsidRPr="008204FD" w:rsidRDefault="00914246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点击</w:t>
      </w:r>
      <w:r w:rsidRPr="008204FD">
        <w:rPr>
          <w:rFonts w:ascii="Huawei Sans" w:eastAsia="方正兰亭黑简体" w:hAnsi="Huawei Sans" w:hint="eastAsia"/>
        </w:rPr>
        <w:t>“立即购买”。</w:t>
      </w:r>
    </w:p>
    <w:p w14:paraId="58B64E03" w14:textId="6C6B407B" w:rsidR="00914246" w:rsidRPr="008204FD" w:rsidRDefault="00DB2DA4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  <w:noProof/>
        </w:rPr>
        <w:drawing>
          <wp:inline distT="0" distB="0" distL="0" distR="0" wp14:anchorId="32DB07E4" wp14:editId="7FCCB8CC">
            <wp:extent cx="5400000" cy="273600"/>
            <wp:effectExtent l="19050" t="19050" r="10795" b="12700"/>
            <wp:docPr id="35973" name="图片 3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03F301" w14:textId="747FE165" w:rsidR="00AE7A36" w:rsidRPr="008204FD" w:rsidRDefault="00AE7A36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点击</w:t>
      </w:r>
      <w:r w:rsidRPr="008204FD">
        <w:rPr>
          <w:rFonts w:ascii="Huawei Sans" w:eastAsia="方正兰亭黑简体" w:hAnsi="Huawei Sans" w:hint="eastAsia"/>
        </w:rPr>
        <w:t>“返回集群列表”。</w:t>
      </w:r>
    </w:p>
    <w:p w14:paraId="68F6C2E5" w14:textId="01BC7DE8" w:rsidR="00AE7A36" w:rsidRPr="008204FD" w:rsidRDefault="007E61AA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736EE78" wp14:editId="7BF7669C">
                <wp:simplePos x="0" y="0"/>
                <wp:positionH relativeFrom="column">
                  <wp:posOffset>3282803</wp:posOffset>
                </wp:positionH>
                <wp:positionV relativeFrom="paragraph">
                  <wp:posOffset>1168400</wp:posOffset>
                </wp:positionV>
                <wp:extent cx="744416" cy="263769"/>
                <wp:effectExtent l="19050" t="19050" r="17780" b="22225"/>
                <wp:wrapNone/>
                <wp:docPr id="35981" name="矩形 35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416" cy="2637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36931" id="矩形 35981" o:spid="_x0000_s1026" style="position:absolute;left:0;text-align:left;margin-left:258.5pt;margin-top:92pt;width:58.6pt;height:20.7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" filled="f" strokecolor="#c7000b" strokeweight="2.25pt"/>
            </w:pict>
          </mc:Fallback>
        </mc:AlternateContent>
      </w:r>
      <w:r w:rsidR="00AE7A36" w:rsidRPr="008204FD">
        <w:rPr>
          <w:rFonts w:ascii="Huawei Sans" w:eastAsia="方正兰亭黑简体" w:hAnsi="Huawei Sans" w:hint="eastAsia"/>
          <w:noProof/>
        </w:rPr>
        <w:drawing>
          <wp:inline distT="0" distB="0" distL="0" distR="0" wp14:anchorId="55EA8382" wp14:editId="123F3336">
            <wp:extent cx="5400000" cy="1483200"/>
            <wp:effectExtent l="19050" t="19050" r="10795" b="22225"/>
            <wp:docPr id="35977" name="图片 3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8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C4941" w14:textId="431C782F" w:rsidR="00AE7A36" w:rsidRPr="008204FD" w:rsidRDefault="00EF476F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等待集群创建。</w:t>
      </w:r>
    </w:p>
    <w:p w14:paraId="363B6C21" w14:textId="6E93ED87" w:rsidR="00EF476F" w:rsidRPr="008204FD" w:rsidRDefault="00EF476F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A1CA0F0" wp14:editId="5D511E8C">
                <wp:simplePos x="0" y="0"/>
                <wp:positionH relativeFrom="column">
                  <wp:posOffset>3248297</wp:posOffset>
                </wp:positionH>
                <wp:positionV relativeFrom="paragraph">
                  <wp:posOffset>810895</wp:posOffset>
                </wp:positionV>
                <wp:extent cx="562512" cy="263769"/>
                <wp:effectExtent l="19050" t="19050" r="28575" b="22225"/>
                <wp:wrapNone/>
                <wp:docPr id="35984" name="矩形 35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512" cy="2637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1D0A3" id="矩形 35984" o:spid="_x0000_s1026" style="position:absolute;left:0;text-align:left;margin-left:255.75pt;margin-top:63.85pt;width:44.3pt;height:20.7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" filled="f" strokecolor="#c7000b" strokeweight="2.25pt"/>
            </w:pict>
          </mc:Fallback>
        </mc:AlternateContent>
      </w:r>
      <w:r w:rsidR="00E0503E" w:rsidRPr="008204FD">
        <w:rPr>
          <w:rFonts w:ascii="Huawei Sans" w:eastAsia="方正兰亭黑简体" w:hAnsi="Huawei Sans"/>
          <w:noProof/>
        </w:rPr>
        <w:drawing>
          <wp:inline distT="0" distB="0" distL="0" distR="0" wp14:anchorId="3C0C56CB" wp14:editId="3E9C3F1D">
            <wp:extent cx="5400000" cy="1083600"/>
            <wp:effectExtent l="19050" t="19050" r="10795" b="2159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8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6E9A7D" w14:textId="0D25E907" w:rsidR="00CD1C79" w:rsidRPr="008204FD" w:rsidRDefault="00CD1C79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集群状态变为</w:t>
      </w:r>
      <w:r w:rsidRPr="008204FD">
        <w:rPr>
          <w:rFonts w:ascii="Huawei Sans" w:eastAsia="方正兰亭黑简体" w:hAnsi="Huawei Sans" w:hint="eastAsia"/>
        </w:rPr>
        <w:t>“</w:t>
      </w:r>
      <w:r w:rsidR="008359EC" w:rsidRPr="008204FD">
        <w:rPr>
          <w:rFonts w:ascii="Huawei Sans" w:eastAsia="方正兰亭黑简体" w:hAnsi="Huawei Sans" w:hint="eastAsia"/>
        </w:rPr>
        <w:t>运行中</w:t>
      </w:r>
      <w:r w:rsidRPr="008204FD">
        <w:rPr>
          <w:rFonts w:ascii="Huawei Sans" w:eastAsia="方正兰亭黑简体" w:hAnsi="Huawei Sans" w:hint="eastAsia"/>
        </w:rPr>
        <w:t>”，创建成功。</w:t>
      </w:r>
    </w:p>
    <w:p w14:paraId="205678EE" w14:textId="584C03AE" w:rsidR="00546602" w:rsidRPr="008204FD" w:rsidRDefault="00AA1E5F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513EABE" wp14:editId="3973418B">
                <wp:simplePos x="0" y="0"/>
                <wp:positionH relativeFrom="column">
                  <wp:posOffset>3323953</wp:posOffset>
                </wp:positionH>
                <wp:positionV relativeFrom="paragraph">
                  <wp:posOffset>274229</wp:posOffset>
                </wp:positionV>
                <wp:extent cx="451757" cy="216632"/>
                <wp:effectExtent l="19050" t="19050" r="24765" b="12065"/>
                <wp:wrapNone/>
                <wp:docPr id="35971" name="矩形 35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757" cy="216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A0E0C" id="矩形 35971" o:spid="_x0000_s1026" style="position:absolute;left:0;text-align:left;margin-left:261.75pt;margin-top:21.6pt;width:35.55pt;height:17.0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" filled="f" strokecolor="#c7000b" strokeweight="2.25pt"/>
            </w:pict>
          </mc:Fallback>
        </mc:AlternateContent>
      </w:r>
      <w:r w:rsidR="0013137F" w:rsidRPr="008204FD">
        <w:rPr>
          <w:rFonts w:ascii="Huawei Sans" w:eastAsia="方正兰亭黑简体" w:hAnsi="Huawei Sans"/>
          <w:noProof/>
        </w:rPr>
        <w:drawing>
          <wp:inline distT="0" distB="0" distL="0" distR="0" wp14:anchorId="773617FA" wp14:editId="26C2B21F">
            <wp:extent cx="5400000" cy="511200"/>
            <wp:effectExtent l="19050" t="19050" r="10795" b="2222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1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0B670" w14:textId="51B83A55" w:rsidR="003239AE" w:rsidRPr="008204FD" w:rsidRDefault="003239AE" w:rsidP="003239AE">
      <w:pPr>
        <w:pStyle w:val="3"/>
      </w:pPr>
      <w:bookmarkStart w:id="25" w:name="_Toc69399512"/>
      <w:r w:rsidRPr="008204FD">
        <w:t>购买弹性公网</w:t>
      </w:r>
      <w:r w:rsidRPr="008204FD">
        <w:t>IP</w:t>
      </w:r>
      <w:bookmarkEnd w:id="25"/>
    </w:p>
    <w:p w14:paraId="23A2BF33" w14:textId="55D0F8A9" w:rsidR="003239AE" w:rsidRPr="008204FD" w:rsidRDefault="003239AE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在服务列表中点击</w:t>
      </w:r>
      <w:r w:rsidRPr="008204FD">
        <w:rPr>
          <w:rFonts w:ascii="Huawei Sans" w:eastAsia="方正兰亭黑简体" w:hAnsi="Huawei Sans" w:hint="eastAsia"/>
        </w:rPr>
        <w:t>“</w:t>
      </w:r>
      <w:r w:rsidR="00887E6D" w:rsidRPr="008204FD">
        <w:rPr>
          <w:rFonts w:ascii="Huawei Sans" w:eastAsia="方正兰亭黑简体" w:hAnsi="Huawei Sans" w:hint="eastAsia"/>
        </w:rPr>
        <w:t>网络</w:t>
      </w:r>
      <w:r w:rsidRPr="008204FD">
        <w:rPr>
          <w:rFonts w:ascii="Huawei Sans" w:eastAsia="方正兰亭黑简体" w:hAnsi="Huawei Sans" w:hint="eastAsia"/>
        </w:rPr>
        <w:t>”分类下的“</w:t>
      </w:r>
      <w:r w:rsidR="00887E6D" w:rsidRPr="008204FD">
        <w:rPr>
          <w:rFonts w:ascii="Huawei Sans" w:eastAsia="方正兰亭黑简体" w:hAnsi="Huawei Sans" w:hint="eastAsia"/>
        </w:rPr>
        <w:t>弹性公网</w:t>
      </w:r>
      <w:r w:rsidR="00887E6D" w:rsidRPr="008204FD">
        <w:rPr>
          <w:rFonts w:ascii="Huawei Sans" w:eastAsia="方正兰亭黑简体" w:hAnsi="Huawei Sans" w:hint="eastAsia"/>
        </w:rPr>
        <w:t>IP</w:t>
      </w:r>
      <w:r w:rsidR="00887E6D" w:rsidRPr="008204FD">
        <w:rPr>
          <w:rFonts w:ascii="Huawei Sans" w:eastAsia="方正兰亭黑简体" w:hAnsi="Huawei Sans"/>
        </w:rPr>
        <w:t xml:space="preserve"> EIP</w:t>
      </w:r>
      <w:r w:rsidRPr="008204FD">
        <w:rPr>
          <w:rFonts w:ascii="Huawei Sans" w:eastAsia="方正兰亭黑简体" w:hAnsi="Huawei Sans" w:hint="eastAsia"/>
        </w:rPr>
        <w:t>”。</w:t>
      </w:r>
    </w:p>
    <w:p w14:paraId="73CD4489" w14:textId="03456FFD" w:rsidR="003239AE" w:rsidRPr="008204FD" w:rsidRDefault="00887E6D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9E5F389" wp14:editId="23CCE09A">
                <wp:simplePos x="0" y="0"/>
                <wp:positionH relativeFrom="column">
                  <wp:posOffset>4937760</wp:posOffset>
                </wp:positionH>
                <wp:positionV relativeFrom="paragraph">
                  <wp:posOffset>1637393</wp:posOffset>
                </wp:positionV>
                <wp:extent cx="549729" cy="200207"/>
                <wp:effectExtent l="19050" t="19050" r="22225" b="28575"/>
                <wp:wrapNone/>
                <wp:docPr id="235" name="矩形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29" cy="200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BCAA8" id="矩形 235" o:spid="_x0000_s1026" style="position:absolute;left:0;text-align:left;margin-left:388.8pt;margin-top:128.95pt;width:43.3pt;height:15.7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" filled="f" strokecolor="#c7000b" strokeweight="2.25pt"/>
            </w:pict>
          </mc:Fallback>
        </mc:AlternateContent>
      </w: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0C9DB2BC" wp14:editId="44EF4CAB">
            <wp:extent cx="5400000" cy="1828800"/>
            <wp:effectExtent l="19050" t="19050" r="10795" b="1905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28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F0EBCF" w14:textId="4E6F4601" w:rsidR="00406EAD" w:rsidRPr="008204FD" w:rsidRDefault="00406EAD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点击</w:t>
      </w:r>
      <w:r w:rsidRPr="008204FD">
        <w:rPr>
          <w:rFonts w:ascii="Huawei Sans" w:eastAsia="方正兰亭黑简体" w:hAnsi="Huawei Sans" w:hint="eastAsia"/>
        </w:rPr>
        <w:t>“购买弹性公网</w:t>
      </w:r>
      <w:r w:rsidRPr="008204FD">
        <w:rPr>
          <w:rFonts w:ascii="Huawei Sans" w:eastAsia="方正兰亭黑简体" w:hAnsi="Huawei Sans" w:hint="eastAsia"/>
        </w:rPr>
        <w:t>IP</w:t>
      </w:r>
      <w:r w:rsidRPr="008204FD">
        <w:rPr>
          <w:rFonts w:ascii="Huawei Sans" w:eastAsia="方正兰亭黑简体" w:hAnsi="Huawei Sans" w:hint="eastAsia"/>
        </w:rPr>
        <w:t>”。</w:t>
      </w:r>
    </w:p>
    <w:p w14:paraId="1DDD7B18" w14:textId="7EA47271" w:rsidR="00406EAD" w:rsidRPr="008204FD" w:rsidRDefault="00406EAD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05C7585C" wp14:editId="57AE33D0">
            <wp:extent cx="5400000" cy="1015200"/>
            <wp:effectExtent l="19050" t="19050" r="10795" b="1397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15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F0694C" w14:textId="3102B8FF" w:rsidR="0065261F" w:rsidRPr="008204FD" w:rsidRDefault="0065261F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选择</w:t>
      </w:r>
      <w:r w:rsidRPr="008204FD">
        <w:rPr>
          <w:rFonts w:ascii="Huawei Sans" w:eastAsia="方正兰亭黑简体" w:hAnsi="Huawei Sans" w:hint="eastAsia"/>
        </w:rPr>
        <w:t>“按需计费”，区域“华北</w:t>
      </w:r>
      <w:r w:rsidRPr="008204FD">
        <w:rPr>
          <w:rFonts w:ascii="Huawei Sans" w:eastAsia="方正兰亭黑简体" w:hAnsi="Huawei Sans" w:hint="eastAsia"/>
        </w:rPr>
        <w:t>-</w:t>
      </w:r>
      <w:r w:rsidRPr="008204FD">
        <w:rPr>
          <w:rFonts w:ascii="Huawei Sans" w:eastAsia="方正兰亭黑简体" w:hAnsi="Huawei Sans" w:hint="eastAsia"/>
        </w:rPr>
        <w:t>北京四”。</w:t>
      </w:r>
    </w:p>
    <w:p w14:paraId="507FE780" w14:textId="678603E8" w:rsidR="0065261F" w:rsidRPr="008204FD" w:rsidRDefault="008866E8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B50C349" wp14:editId="0865AA29">
                <wp:simplePos x="0" y="0"/>
                <wp:positionH relativeFrom="column">
                  <wp:posOffset>2593975</wp:posOffset>
                </wp:positionH>
                <wp:positionV relativeFrom="paragraph">
                  <wp:posOffset>408033</wp:posOffset>
                </wp:positionV>
                <wp:extent cx="800100" cy="228600"/>
                <wp:effectExtent l="19050" t="19050" r="19050" b="19050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F86C3" id="矩形 238" o:spid="_x0000_s1026" style="position:absolute;left:0;text-align:left;margin-left:204.25pt;margin-top:32.15pt;width:63pt;height:18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" filled="f" strokecolor="#c7000b" strokeweight="2.25pt"/>
            </w:pict>
          </mc:Fallback>
        </mc:AlternateContent>
      </w:r>
      <w:r w:rsidR="0065261F" w:rsidRPr="008204FD">
        <w:rPr>
          <w:rFonts w:ascii="Huawei Sans" w:eastAsia="方正兰亭黑简体" w:hAnsi="Huawei Sans"/>
          <w:noProof/>
        </w:rPr>
        <w:drawing>
          <wp:inline distT="0" distB="0" distL="0" distR="0" wp14:anchorId="2C7194CE" wp14:editId="2C33F274">
            <wp:extent cx="5400000" cy="1051200"/>
            <wp:effectExtent l="19050" t="19050" r="10795" b="1587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1B6647" w14:textId="21FD5139" w:rsidR="008866E8" w:rsidRPr="008204FD" w:rsidRDefault="00636A70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线路“全动态</w:t>
      </w:r>
      <w:r w:rsidRPr="008204FD">
        <w:rPr>
          <w:rFonts w:ascii="Huawei Sans" w:eastAsia="方正兰亭黑简体" w:hAnsi="Huawei Sans" w:hint="eastAsia"/>
        </w:rPr>
        <w:t>BGP</w:t>
      </w:r>
      <w:r w:rsidRPr="008204FD">
        <w:rPr>
          <w:rFonts w:ascii="Huawei Sans" w:eastAsia="方正兰亭黑简体" w:hAnsi="Huawei Sans" w:hint="eastAsia"/>
        </w:rPr>
        <w:t>”，公网带宽“按流量计费”，带宽大小“</w:t>
      </w:r>
      <w:r w:rsidRPr="008204FD">
        <w:rPr>
          <w:rFonts w:ascii="Huawei Sans" w:eastAsia="方正兰亭黑简体" w:hAnsi="Huawei Sans"/>
        </w:rPr>
        <w:t>50</w:t>
      </w:r>
      <w:r w:rsidRPr="008204FD">
        <w:rPr>
          <w:rFonts w:ascii="Huawei Sans" w:eastAsia="方正兰亭黑简体" w:hAnsi="Huawei Sans" w:hint="eastAsia"/>
        </w:rPr>
        <w:t>”。</w:t>
      </w:r>
    </w:p>
    <w:p w14:paraId="0E21ABDC" w14:textId="3EB0C16B" w:rsidR="00636A70" w:rsidRPr="008204FD" w:rsidRDefault="00B33B31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DF8F36D" wp14:editId="7796BD89">
                <wp:simplePos x="0" y="0"/>
                <wp:positionH relativeFrom="column">
                  <wp:posOffset>3127738</wp:posOffset>
                </wp:positionH>
                <wp:positionV relativeFrom="paragraph">
                  <wp:posOffset>469900</wp:posOffset>
                </wp:positionV>
                <wp:extent cx="1366157" cy="408214"/>
                <wp:effectExtent l="19050" t="19050" r="24765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157" cy="4082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658BF" id="矩形 4" o:spid="_x0000_s1026" style="position:absolute;left:0;text-align:left;margin-left:246.3pt;margin-top:37pt;width:107.55pt;height:32.1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" filled="f" strokecolor="#c7000b" strokeweight="2.25pt"/>
            </w:pict>
          </mc:Fallback>
        </mc:AlternateContent>
      </w:r>
      <w:r w:rsidR="007D59BF" w:rsidRPr="008204FD">
        <w:rPr>
          <w:rFonts w:ascii="Huawei Sans" w:eastAsia="方正兰亭黑简体" w:hAnsi="Huawei Sans"/>
          <w:noProof/>
        </w:rPr>
        <w:drawing>
          <wp:inline distT="0" distB="0" distL="0" distR="0" wp14:anchorId="3536F3DE" wp14:editId="4FC14BDC">
            <wp:extent cx="5400000" cy="1904400"/>
            <wp:effectExtent l="19050" t="19050" r="10795" b="1968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04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E61660" w14:textId="25FCA9E1" w:rsidR="005360D5" w:rsidRPr="008204FD" w:rsidRDefault="005360D5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购买数量</w:t>
      </w:r>
      <w:r w:rsidRPr="008204FD">
        <w:rPr>
          <w:rFonts w:ascii="Huawei Sans" w:eastAsia="方正兰亭黑简体" w:hAnsi="Huawei Sans" w:hint="eastAsia"/>
        </w:rPr>
        <w:t>“</w:t>
      </w:r>
      <w:r w:rsidRPr="008204FD">
        <w:rPr>
          <w:rFonts w:ascii="Huawei Sans" w:eastAsia="方正兰亭黑简体" w:hAnsi="Huawei Sans" w:hint="eastAsia"/>
        </w:rPr>
        <w:t>1</w:t>
      </w:r>
      <w:r w:rsidRPr="008204FD">
        <w:rPr>
          <w:rFonts w:ascii="Huawei Sans" w:eastAsia="方正兰亭黑简体" w:hAnsi="Huawei Sans" w:hint="eastAsia"/>
        </w:rPr>
        <w:t>”，其他默认。</w:t>
      </w:r>
    </w:p>
    <w:p w14:paraId="51563F1E" w14:textId="18C407F1" w:rsidR="005360D5" w:rsidRPr="008204FD" w:rsidRDefault="00FF18F8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337158A8" wp14:editId="1E62F009">
            <wp:extent cx="5400000" cy="1825200"/>
            <wp:effectExtent l="19050" t="19050" r="10795" b="2286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25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9F5C4A" w14:textId="345887AB" w:rsidR="00FF18F8" w:rsidRPr="008204FD" w:rsidRDefault="00B168EB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点击</w:t>
      </w:r>
      <w:r w:rsidRPr="008204FD">
        <w:rPr>
          <w:rFonts w:ascii="Huawei Sans" w:eastAsia="方正兰亭黑简体" w:hAnsi="Huawei Sans" w:hint="eastAsia"/>
        </w:rPr>
        <w:t>“立即购买”</w:t>
      </w:r>
      <w:r w:rsidR="007E0712" w:rsidRPr="008204FD">
        <w:rPr>
          <w:rFonts w:ascii="Huawei Sans" w:eastAsia="方正兰亭黑简体" w:hAnsi="Huawei Sans" w:hint="eastAsia"/>
        </w:rPr>
        <w:t>，进入确认页面点击“提交”</w:t>
      </w:r>
      <w:r w:rsidRPr="008204FD">
        <w:rPr>
          <w:rFonts w:ascii="Huawei Sans" w:eastAsia="方正兰亭黑简体" w:hAnsi="Huawei Sans" w:hint="eastAsia"/>
        </w:rPr>
        <w:t>。</w:t>
      </w:r>
    </w:p>
    <w:p w14:paraId="6DAAFEE0" w14:textId="72A9BCAB" w:rsidR="000E0E97" w:rsidRPr="008204FD" w:rsidRDefault="000E0E97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  <w:noProof/>
        </w:rPr>
        <w:drawing>
          <wp:inline distT="0" distB="0" distL="0" distR="0" wp14:anchorId="27C94244" wp14:editId="45C64D0D">
            <wp:extent cx="5400000" cy="234000"/>
            <wp:effectExtent l="19050" t="19050" r="10795" b="1397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66B629" w14:textId="4DA22C56" w:rsidR="007E0712" w:rsidRPr="008204FD" w:rsidRDefault="00D92D72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回到弹性公网</w:t>
      </w:r>
      <w:r w:rsidRPr="008204FD">
        <w:rPr>
          <w:rFonts w:ascii="Huawei Sans" w:eastAsia="方正兰亭黑简体" w:hAnsi="Huawei Sans" w:hint="eastAsia"/>
        </w:rPr>
        <w:t>IP</w:t>
      </w:r>
      <w:r w:rsidRPr="008204FD">
        <w:rPr>
          <w:rFonts w:ascii="Huawei Sans" w:eastAsia="方正兰亭黑简体" w:hAnsi="Huawei Sans" w:hint="eastAsia"/>
        </w:rPr>
        <w:t>页面后点击刷新按钮，可以看到已经购买的弹性公网</w:t>
      </w:r>
      <w:r w:rsidRPr="008204FD">
        <w:rPr>
          <w:rFonts w:ascii="Huawei Sans" w:eastAsia="方正兰亭黑简体" w:hAnsi="Huawei Sans" w:hint="eastAsia"/>
        </w:rPr>
        <w:t>IP</w:t>
      </w:r>
      <w:r w:rsidRPr="008204FD">
        <w:rPr>
          <w:rFonts w:ascii="Huawei Sans" w:eastAsia="方正兰亭黑简体" w:hAnsi="Huawei Sans" w:hint="eastAsia"/>
        </w:rPr>
        <w:t>。</w:t>
      </w:r>
    </w:p>
    <w:p w14:paraId="618BB901" w14:textId="3F20259B" w:rsidR="00D92D72" w:rsidRPr="008204FD" w:rsidRDefault="00955451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F4F7A35" wp14:editId="5FC5AFF8">
                <wp:simplePos x="0" y="0"/>
                <wp:positionH relativeFrom="column">
                  <wp:posOffset>1069703</wp:posOffset>
                </wp:positionH>
                <wp:positionV relativeFrom="paragraph">
                  <wp:posOffset>1041400</wp:posOffset>
                </wp:positionV>
                <wp:extent cx="506186" cy="168728"/>
                <wp:effectExtent l="19050" t="19050" r="27305" b="22225"/>
                <wp:wrapNone/>
                <wp:docPr id="243" name="矩形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186" cy="1687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D079E" id="矩形 243" o:spid="_x0000_s1026" style="position:absolute;left:0;text-align:left;margin-left:84.25pt;margin-top:82pt;width:39.85pt;height:13.3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" filled="f" strokecolor="#c7000b" strokeweight="2.25pt"/>
            </w:pict>
          </mc:Fallback>
        </mc:AlternateContent>
      </w:r>
      <w:r w:rsidR="00D92D72" w:rsidRPr="008204FD">
        <w:rPr>
          <w:rFonts w:ascii="Huawei Sans" w:eastAsia="方正兰亭黑简体" w:hAnsi="Huawei Sans"/>
          <w:noProof/>
        </w:rPr>
        <w:drawing>
          <wp:inline distT="0" distB="0" distL="0" distR="0" wp14:anchorId="1F490E32" wp14:editId="150F390D">
            <wp:extent cx="5400000" cy="1231200"/>
            <wp:effectExtent l="19050" t="19050" r="10795" b="2667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C78960" w14:textId="25526771" w:rsidR="00896E8D" w:rsidRPr="008204FD" w:rsidRDefault="00896E8D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Book Antiqua"/>
          <w:b/>
          <w:bCs/>
          <w:sz w:val="44"/>
          <w:szCs w:val="44"/>
        </w:rPr>
      </w:pPr>
      <w:r w:rsidRPr="008204FD">
        <w:rPr>
          <w:rFonts w:ascii="Huawei Sans" w:eastAsia="方正兰亭黑简体" w:hAnsi="Huawei Sans"/>
        </w:rPr>
        <w:br w:type="page"/>
      </w:r>
    </w:p>
    <w:p w14:paraId="30A53B4A" w14:textId="73685EED" w:rsidR="00DC6966" w:rsidRPr="008204FD" w:rsidRDefault="00540644" w:rsidP="00540644">
      <w:pPr>
        <w:pStyle w:val="1"/>
      </w:pPr>
      <w:bookmarkStart w:id="26" w:name="_Toc69399513"/>
      <w:bookmarkEnd w:id="12"/>
      <w:proofErr w:type="gramStart"/>
      <w:r w:rsidRPr="008204FD">
        <w:lastRenderedPageBreak/>
        <w:t>云服务</w:t>
      </w:r>
      <w:proofErr w:type="gramEnd"/>
      <w:r w:rsidRPr="008204FD">
        <w:t>实现大数据</w:t>
      </w:r>
      <w:bookmarkEnd w:id="26"/>
    </w:p>
    <w:p w14:paraId="4DE04C2A" w14:textId="598CC1CF" w:rsidR="00DC6966" w:rsidRPr="008204FD" w:rsidRDefault="00DC6966" w:rsidP="00382C74">
      <w:pPr>
        <w:pStyle w:val="2"/>
      </w:pPr>
      <w:bookmarkStart w:id="27" w:name="_Toc466755572"/>
      <w:bookmarkStart w:id="28" w:name="_Toc69399514"/>
      <w:r w:rsidRPr="008204FD">
        <w:t>实验介绍</w:t>
      </w:r>
      <w:bookmarkEnd w:id="27"/>
      <w:bookmarkEnd w:id="28"/>
    </w:p>
    <w:p w14:paraId="30D6CFA2" w14:textId="24FD41C3" w:rsidR="00DC6966" w:rsidRPr="008204FD" w:rsidRDefault="00DC6966" w:rsidP="00382C74">
      <w:pPr>
        <w:pStyle w:val="3"/>
        <w:rPr>
          <w:bCs/>
          <w:i/>
          <w:iCs/>
          <w:color w:val="0000FF"/>
          <w:kern w:val="2"/>
          <w:sz w:val="21"/>
        </w:rPr>
      </w:pPr>
      <w:bookmarkStart w:id="29" w:name="_Toc466755573"/>
      <w:bookmarkStart w:id="30" w:name="_Toc69399515"/>
      <w:r w:rsidRPr="008204FD">
        <w:t>实验</w:t>
      </w:r>
      <w:bookmarkEnd w:id="29"/>
      <w:r w:rsidR="009C2BC8" w:rsidRPr="008204FD">
        <w:t>说明</w:t>
      </w:r>
      <w:bookmarkEnd w:id="30"/>
    </w:p>
    <w:p w14:paraId="3BE854AA" w14:textId="093C0709" w:rsidR="00DC6966" w:rsidRPr="008204FD" w:rsidRDefault="00CF4FE4" w:rsidP="001454D1">
      <w:pPr>
        <w:pStyle w:val="1e"/>
      </w:pPr>
      <w:r w:rsidRPr="008204FD">
        <w:rPr>
          <w:rFonts w:hint="eastAsia"/>
        </w:rPr>
        <w:t>本</w:t>
      </w:r>
      <w:r w:rsidR="00E1683A" w:rsidRPr="008204FD">
        <w:rPr>
          <w:rFonts w:hint="eastAsia"/>
        </w:rPr>
        <w:t>部分实验基于前面已经</w:t>
      </w:r>
      <w:r w:rsidRPr="008204FD">
        <w:t>搭建</w:t>
      </w:r>
      <w:r w:rsidR="00E1683A" w:rsidRPr="008204FD">
        <w:t>好的大数据环境，</w:t>
      </w:r>
      <w:r w:rsidRPr="008204FD">
        <w:t>运行</w:t>
      </w:r>
      <w:r w:rsidR="00E1683A" w:rsidRPr="008204FD">
        <w:t>一个</w:t>
      </w:r>
      <w:proofErr w:type="spellStart"/>
      <w:r w:rsidRPr="008204FD">
        <w:t>MapReduce</w:t>
      </w:r>
      <w:proofErr w:type="spellEnd"/>
      <w:r w:rsidRPr="008204FD">
        <w:t>程序，</w:t>
      </w:r>
      <w:r w:rsidR="00E1683A" w:rsidRPr="008204FD">
        <w:t>读取</w:t>
      </w:r>
      <w:r w:rsidR="00E1683A" w:rsidRPr="008204FD">
        <w:t>OBS</w:t>
      </w:r>
      <w:r w:rsidR="00E1683A" w:rsidRPr="008204FD">
        <w:t>中的数据进行计算</w:t>
      </w:r>
      <w:r w:rsidR="00E1683A" w:rsidRPr="008204FD">
        <w:rPr>
          <w:rFonts w:hint="eastAsia"/>
        </w:rPr>
        <w:t>，</w:t>
      </w:r>
      <w:r w:rsidR="00E1683A" w:rsidRPr="008204FD">
        <w:t>结果存储在</w:t>
      </w:r>
      <w:r w:rsidR="00E1683A" w:rsidRPr="008204FD">
        <w:t>OBS</w:t>
      </w:r>
      <w:r w:rsidR="00E1683A" w:rsidRPr="008204FD">
        <w:t>中</w:t>
      </w:r>
      <w:r w:rsidR="00E1683A" w:rsidRPr="008204FD">
        <w:rPr>
          <w:rFonts w:hint="eastAsia"/>
        </w:rPr>
        <w:t>。</w:t>
      </w:r>
    </w:p>
    <w:p w14:paraId="771E7213" w14:textId="5574192D" w:rsidR="00DC6966" w:rsidRPr="008204FD" w:rsidRDefault="00DC6966" w:rsidP="00382C74">
      <w:pPr>
        <w:pStyle w:val="3"/>
        <w:rPr>
          <w:bCs/>
          <w:i/>
          <w:iCs/>
          <w:color w:val="0000FF"/>
          <w:kern w:val="2"/>
          <w:sz w:val="21"/>
        </w:rPr>
      </w:pPr>
      <w:bookmarkStart w:id="31" w:name="_Toc466755575"/>
      <w:bookmarkStart w:id="32" w:name="_Toc69399516"/>
      <w:r w:rsidRPr="008204FD">
        <w:t>实验</w:t>
      </w:r>
      <w:bookmarkEnd w:id="31"/>
      <w:r w:rsidR="008A0CCF" w:rsidRPr="008204FD">
        <w:t>需求</w:t>
      </w:r>
      <w:bookmarkEnd w:id="32"/>
    </w:p>
    <w:p w14:paraId="1F878138" w14:textId="77777777" w:rsidR="0061308A" w:rsidRPr="008204FD" w:rsidRDefault="0061308A" w:rsidP="0061308A">
      <w:pPr>
        <w:pStyle w:val="4a"/>
      </w:pPr>
      <w:r w:rsidRPr="008204FD">
        <w:rPr>
          <w:rFonts w:hint="eastAsia"/>
        </w:rPr>
        <w:t>实验程序选用</w:t>
      </w:r>
      <w:r w:rsidRPr="008204FD">
        <w:t>Hadoop</w:t>
      </w:r>
      <w:r w:rsidRPr="008204FD">
        <w:t>自带的</w:t>
      </w:r>
      <w:proofErr w:type="spellStart"/>
      <w:r w:rsidRPr="008204FD">
        <w:t>WordCount</w:t>
      </w:r>
      <w:proofErr w:type="spellEnd"/>
      <w:r w:rsidRPr="008204FD">
        <w:t>示例程序。</w:t>
      </w:r>
    </w:p>
    <w:p w14:paraId="2C75144A" w14:textId="0D720320" w:rsidR="0061308A" w:rsidRPr="008204FD" w:rsidRDefault="0061308A" w:rsidP="0061308A">
      <w:pPr>
        <w:pStyle w:val="4a"/>
      </w:pPr>
      <w:r w:rsidRPr="008204FD">
        <w:t>数据</w:t>
      </w:r>
      <w:proofErr w:type="gramStart"/>
      <w:r w:rsidRPr="008204FD">
        <w:t>集文件</w:t>
      </w:r>
      <w:proofErr w:type="gramEnd"/>
      <w:r w:rsidRPr="008204FD">
        <w:t>及程序输出结果文件存放到</w:t>
      </w:r>
      <w:r w:rsidRPr="008204FD">
        <w:t>OBS</w:t>
      </w:r>
      <w:r w:rsidRPr="008204FD">
        <w:t>中。</w:t>
      </w:r>
    </w:p>
    <w:p w14:paraId="55518036" w14:textId="47CCC456" w:rsidR="00DC6966" w:rsidRPr="008204FD" w:rsidRDefault="0061308A" w:rsidP="0061308A">
      <w:pPr>
        <w:pStyle w:val="4a"/>
      </w:pPr>
      <w:r w:rsidRPr="008204FD">
        <w:t>使用</w:t>
      </w:r>
      <w:r w:rsidRPr="008204FD">
        <w:t>MRS</w:t>
      </w:r>
      <w:r w:rsidRPr="008204FD">
        <w:t>构建大数据环境、作业运行示例程序及组件管理。</w:t>
      </w:r>
    </w:p>
    <w:p w14:paraId="32B086A9" w14:textId="405EFD55" w:rsidR="00DC6966" w:rsidRPr="008204FD" w:rsidRDefault="00DC6966" w:rsidP="00382C74">
      <w:pPr>
        <w:pStyle w:val="3"/>
      </w:pPr>
      <w:bookmarkStart w:id="33" w:name="_Toc466755576"/>
      <w:bookmarkStart w:id="34" w:name="_Toc69399517"/>
      <w:r w:rsidRPr="008204FD">
        <w:t>实验</w:t>
      </w:r>
      <w:bookmarkEnd w:id="33"/>
      <w:r w:rsidR="005A4F30" w:rsidRPr="008204FD">
        <w:t>流程</w:t>
      </w:r>
      <w:bookmarkEnd w:id="34"/>
    </w:p>
    <w:p w14:paraId="7C16589B" w14:textId="77777777" w:rsidR="00E03749" w:rsidRPr="008204FD" w:rsidRDefault="00E03749" w:rsidP="00E03749">
      <w:pPr>
        <w:pStyle w:val="4a"/>
      </w:pPr>
      <w:r w:rsidRPr="008204FD">
        <w:rPr>
          <w:rFonts w:hint="eastAsia"/>
        </w:rPr>
        <w:t>把待处理数据集存储到</w:t>
      </w:r>
      <w:r w:rsidRPr="008204FD">
        <w:t>OBS</w:t>
      </w:r>
      <w:r w:rsidRPr="008204FD">
        <w:t>中</w:t>
      </w:r>
    </w:p>
    <w:p w14:paraId="5EE6A861" w14:textId="11DCAC31" w:rsidR="00303F74" w:rsidRPr="008204FD" w:rsidRDefault="00303F74" w:rsidP="00E03749">
      <w:pPr>
        <w:pStyle w:val="4a"/>
      </w:pPr>
      <w:r w:rsidRPr="008204FD">
        <w:t>把示例程序存储到</w:t>
      </w:r>
      <w:r w:rsidRPr="008204FD">
        <w:t>OBS</w:t>
      </w:r>
      <w:r w:rsidRPr="008204FD">
        <w:t>中</w:t>
      </w:r>
    </w:p>
    <w:p w14:paraId="6E1AA9E1" w14:textId="4E0D034D" w:rsidR="00E03749" w:rsidRPr="008204FD" w:rsidRDefault="00E03749" w:rsidP="00E03749">
      <w:pPr>
        <w:pStyle w:val="4a"/>
      </w:pPr>
      <w:r w:rsidRPr="008204FD">
        <w:rPr>
          <w:rFonts w:hint="eastAsia"/>
        </w:rPr>
        <w:t>创建</w:t>
      </w:r>
      <w:proofErr w:type="spellStart"/>
      <w:r w:rsidRPr="008204FD">
        <w:t>MapReduce</w:t>
      </w:r>
      <w:proofErr w:type="spellEnd"/>
      <w:r w:rsidR="001308F5" w:rsidRPr="008204FD">
        <w:t>类型</w:t>
      </w:r>
      <w:r w:rsidRPr="008204FD">
        <w:t>作业执行示例程序</w:t>
      </w:r>
    </w:p>
    <w:p w14:paraId="0FF421F7" w14:textId="77777777" w:rsidR="00E03749" w:rsidRPr="008204FD" w:rsidRDefault="00E03749" w:rsidP="00E03749">
      <w:pPr>
        <w:pStyle w:val="4a"/>
      </w:pPr>
      <w:r w:rsidRPr="008204FD">
        <w:rPr>
          <w:rFonts w:hint="eastAsia"/>
        </w:rPr>
        <w:t>下载程序输出文件并查看结果</w:t>
      </w:r>
    </w:p>
    <w:p w14:paraId="59BCCFF8" w14:textId="22694D56" w:rsidR="003D5706" w:rsidRPr="008204FD" w:rsidRDefault="00E03749" w:rsidP="000262AD">
      <w:pPr>
        <w:pStyle w:val="4a"/>
        <w:rPr>
          <w:rStyle w:val="afffd"/>
          <w:i w:val="0"/>
          <w:iCs w:val="0"/>
          <w:color w:val="auto"/>
        </w:rPr>
      </w:pPr>
      <w:r w:rsidRPr="008204FD">
        <w:rPr>
          <w:rFonts w:hint="eastAsia"/>
        </w:rPr>
        <w:t>使用组件管理查看作业执行日志</w:t>
      </w:r>
    </w:p>
    <w:p w14:paraId="2867529B" w14:textId="1C949A57" w:rsidR="00DC6966" w:rsidRPr="008204FD" w:rsidRDefault="00DC6966" w:rsidP="00382C74">
      <w:pPr>
        <w:pStyle w:val="2"/>
      </w:pPr>
      <w:bookmarkStart w:id="35" w:name="_Toc466755577"/>
      <w:bookmarkStart w:id="36" w:name="_Toc69399518"/>
      <w:r w:rsidRPr="008204FD">
        <w:t>实验任务</w:t>
      </w:r>
      <w:bookmarkEnd w:id="35"/>
      <w:bookmarkEnd w:id="36"/>
    </w:p>
    <w:p w14:paraId="1ED8CAAB" w14:textId="5E79670C" w:rsidR="00DC6966" w:rsidRPr="008204FD" w:rsidRDefault="003F224B" w:rsidP="003F224B">
      <w:pPr>
        <w:pStyle w:val="3"/>
        <w:rPr>
          <w:color w:val="FF0000"/>
        </w:rPr>
      </w:pPr>
      <w:bookmarkStart w:id="37" w:name="_Toc466755578"/>
      <w:bookmarkStart w:id="38" w:name="_Toc69399519"/>
      <w:r w:rsidRPr="008204FD">
        <w:rPr>
          <w:rFonts w:hint="eastAsia"/>
        </w:rPr>
        <w:t>程序及数据准备</w:t>
      </w:r>
      <w:bookmarkEnd w:id="37"/>
      <w:bookmarkEnd w:id="38"/>
    </w:p>
    <w:p w14:paraId="26F37B24" w14:textId="66AEE28A" w:rsidR="00DC6966" w:rsidRPr="008204FD" w:rsidRDefault="00565BAE" w:rsidP="00565BAE">
      <w:pPr>
        <w:pStyle w:val="30"/>
      </w:pPr>
      <w:r w:rsidRPr="008204FD">
        <w:t>准备示例程序</w:t>
      </w:r>
    </w:p>
    <w:p w14:paraId="43C03CE9" w14:textId="4F600A4B" w:rsidR="00565BAE" w:rsidRPr="008204FD" w:rsidRDefault="00565BAE" w:rsidP="00565BAE">
      <w:pPr>
        <w:pStyle w:val="1e"/>
      </w:pPr>
      <w:r w:rsidRPr="008204FD">
        <w:t>下载</w:t>
      </w:r>
      <w:proofErr w:type="spellStart"/>
      <w:r w:rsidRPr="008204FD">
        <w:t>hadoop</w:t>
      </w:r>
      <w:proofErr w:type="spellEnd"/>
      <w:r w:rsidRPr="008204FD">
        <w:t>安装包</w:t>
      </w:r>
    </w:p>
    <w:p w14:paraId="3277C886" w14:textId="41417E46" w:rsidR="00A75B5D" w:rsidRPr="008204FD" w:rsidRDefault="00A75B5D" w:rsidP="00565BAE">
      <w:pPr>
        <w:pStyle w:val="1e"/>
      </w:pPr>
      <w:r w:rsidRPr="008204FD">
        <w:rPr>
          <w:rFonts w:hint="eastAsia"/>
        </w:rPr>
        <w:t>#</w:t>
      </w:r>
      <w:r w:rsidR="00A15F4B" w:rsidRPr="008204FD">
        <w:t xml:space="preserve"> </w:t>
      </w:r>
      <w:r w:rsidRPr="008204FD">
        <w:rPr>
          <w:rFonts w:hint="eastAsia"/>
        </w:rPr>
        <w:t>进入</w:t>
      </w:r>
      <w:r w:rsidR="00857744" w:rsidRPr="008204FD">
        <w:t>apache</w:t>
      </w:r>
      <w:r w:rsidR="00857744" w:rsidRPr="008204FD">
        <w:t>的发布存档网页</w:t>
      </w:r>
      <w:r w:rsidR="009C3498" w:rsidRPr="008204FD">
        <w:rPr>
          <w:rFonts w:hint="eastAsia"/>
        </w:rPr>
        <w:t>（</w:t>
      </w:r>
      <w:r w:rsidR="00857744" w:rsidRPr="008204FD">
        <w:t>https://archive.apache.org/dist/hadoop/common/</w:t>
      </w:r>
      <w:r w:rsidR="009C3498" w:rsidRPr="008204FD">
        <w:rPr>
          <w:rFonts w:hint="eastAsia"/>
        </w:rPr>
        <w:t>）</w:t>
      </w:r>
      <w:r w:rsidRPr="008204FD">
        <w:t>，</w:t>
      </w:r>
      <w:r w:rsidR="003C02B6" w:rsidRPr="008204FD">
        <w:t>向下滚动页面</w:t>
      </w:r>
      <w:r w:rsidR="003C02B6" w:rsidRPr="008204FD">
        <w:rPr>
          <w:rFonts w:hint="eastAsia"/>
        </w:rPr>
        <w:t>，</w:t>
      </w:r>
      <w:r w:rsidR="003C02B6" w:rsidRPr="008204FD">
        <w:t>找到对应版本</w:t>
      </w:r>
      <w:r w:rsidR="003C02B6" w:rsidRPr="008204FD">
        <w:rPr>
          <w:rFonts w:hint="eastAsia"/>
        </w:rPr>
        <w:t>（</w:t>
      </w:r>
      <w:r w:rsidR="003C02B6" w:rsidRPr="008204FD">
        <w:rPr>
          <w:rFonts w:hint="eastAsia"/>
        </w:rPr>
        <w:t>2</w:t>
      </w:r>
      <w:r w:rsidR="003C02B6" w:rsidRPr="008204FD">
        <w:t>.8.3</w:t>
      </w:r>
      <w:r w:rsidR="003C02B6" w:rsidRPr="008204FD">
        <w:rPr>
          <w:rFonts w:hint="eastAsia"/>
        </w:rPr>
        <w:t>）</w:t>
      </w:r>
      <w:r w:rsidRPr="008204FD">
        <w:t>点击</w:t>
      </w:r>
      <w:r w:rsidR="003C02B6" w:rsidRPr="008204FD">
        <w:rPr>
          <w:rFonts w:hint="eastAsia"/>
        </w:rPr>
        <w:t>进入</w:t>
      </w:r>
    </w:p>
    <w:p w14:paraId="22BC4855" w14:textId="29144FC0" w:rsidR="008E69B7" w:rsidRPr="008204FD" w:rsidRDefault="00B7361A" w:rsidP="00097C13">
      <w:pPr>
        <w:pStyle w:val="1e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4999DB8" wp14:editId="7D9F4AE5">
                <wp:simplePos x="0" y="0"/>
                <wp:positionH relativeFrom="column">
                  <wp:posOffset>857885</wp:posOffset>
                </wp:positionH>
                <wp:positionV relativeFrom="paragraph">
                  <wp:posOffset>1053102</wp:posOffset>
                </wp:positionV>
                <wp:extent cx="783771" cy="198483"/>
                <wp:effectExtent l="19050" t="19050" r="16510" b="11430"/>
                <wp:wrapNone/>
                <wp:docPr id="36025" name="矩形 36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198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965F3" id="矩形 36025" o:spid="_x0000_s1026" style="position:absolute;left:0;text-align:left;margin-left:67.55pt;margin-top:82.9pt;width:61.7pt;height:15.6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6699BCEB" wp14:editId="1DE01E53">
            <wp:extent cx="5400000" cy="1407600"/>
            <wp:effectExtent l="19050" t="19050" r="10795" b="21590"/>
            <wp:docPr id="36023" name="图片 36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07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B1F7A6" w14:textId="3AAB0A9A" w:rsidR="00A75B5D" w:rsidRPr="008204FD" w:rsidRDefault="00DC018A" w:rsidP="00565BAE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="00012273" w:rsidRPr="008204FD">
        <w:rPr>
          <w:rFonts w:hint="eastAsia"/>
        </w:rPr>
        <w:t>点击要下载的包</w:t>
      </w:r>
      <w:r w:rsidR="008B478F" w:rsidRPr="008204FD">
        <w:rPr>
          <w:rFonts w:hint="eastAsia"/>
        </w:rPr>
        <w:t>进行下载</w:t>
      </w:r>
    </w:p>
    <w:p w14:paraId="45B15377" w14:textId="0B445211" w:rsidR="00DC018A" w:rsidRPr="008204FD" w:rsidRDefault="00012273" w:rsidP="00565BAE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C15061" wp14:editId="0283D791">
                <wp:simplePos x="0" y="0"/>
                <wp:positionH relativeFrom="column">
                  <wp:posOffset>847453</wp:posOffset>
                </wp:positionH>
                <wp:positionV relativeFrom="paragraph">
                  <wp:posOffset>1628140</wp:posOffset>
                </wp:positionV>
                <wp:extent cx="974271" cy="193131"/>
                <wp:effectExtent l="19050" t="19050" r="16510" b="1651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271" cy="1931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EC1A3" id="矩形 51" o:spid="_x0000_s1026" style="position:absolute;left:0;text-align:left;margin-left:66.75pt;margin-top:128.2pt;width:76.7pt;height:1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463037ED" wp14:editId="647C431C">
            <wp:extent cx="5400000" cy="2397600"/>
            <wp:effectExtent l="19050" t="19050" r="10795" b="22225"/>
            <wp:docPr id="36027" name="图片 36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97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69241" w14:textId="4ABE8292" w:rsidR="00532058" w:rsidRPr="008204FD" w:rsidRDefault="00532058" w:rsidP="00565BAE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得到</w:t>
      </w:r>
      <w:proofErr w:type="spellStart"/>
      <w:r w:rsidRPr="008204FD">
        <w:t>hadoop</w:t>
      </w:r>
      <w:proofErr w:type="spellEnd"/>
      <w:r w:rsidRPr="008204FD">
        <w:t>的安装包</w:t>
      </w:r>
    </w:p>
    <w:p w14:paraId="4A938681" w14:textId="42B1E2E1" w:rsidR="00532058" w:rsidRPr="008204FD" w:rsidRDefault="00BC3073" w:rsidP="00565BAE">
      <w:pPr>
        <w:pStyle w:val="1e"/>
      </w:pPr>
      <w:r w:rsidRPr="008204FD">
        <w:rPr>
          <w:noProof/>
        </w:rPr>
        <w:drawing>
          <wp:inline distT="0" distB="0" distL="0" distR="0" wp14:anchorId="3D59AF79" wp14:editId="1D758009">
            <wp:extent cx="2072820" cy="220999"/>
            <wp:effectExtent l="19050" t="19050" r="22860" b="26670"/>
            <wp:docPr id="36031" name="图片 36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2099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4CE36B" w14:textId="09EBBFBD" w:rsidR="002B606E" w:rsidRPr="008204FD" w:rsidRDefault="00D97CB8" w:rsidP="00565BAE">
      <w:pPr>
        <w:pStyle w:val="1e"/>
      </w:pPr>
      <w:r w:rsidRPr="008204FD">
        <w:rPr>
          <w:rFonts w:hint="eastAsia"/>
        </w:rPr>
        <w:t>获取示例程序</w:t>
      </w:r>
    </w:p>
    <w:p w14:paraId="3427664A" w14:textId="5E36E4BA" w:rsidR="00D97CB8" w:rsidRPr="008204FD" w:rsidRDefault="00D97CB8" w:rsidP="00565BAE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解压下载的安装包</w:t>
      </w:r>
      <w:r w:rsidR="00D376AA" w:rsidRPr="008204FD">
        <w:rPr>
          <w:rFonts w:hint="eastAsia"/>
        </w:rPr>
        <w:t>，在</w:t>
      </w:r>
      <w:r w:rsidR="00D376AA" w:rsidRPr="008204FD">
        <w:t>share\</w:t>
      </w:r>
      <w:proofErr w:type="spellStart"/>
      <w:r w:rsidR="00D376AA" w:rsidRPr="008204FD">
        <w:t>hadoop</w:t>
      </w:r>
      <w:proofErr w:type="spellEnd"/>
      <w:r w:rsidR="00D376AA" w:rsidRPr="008204FD">
        <w:t>\</w:t>
      </w:r>
      <w:proofErr w:type="spellStart"/>
      <w:r w:rsidR="00D376AA" w:rsidRPr="008204FD">
        <w:t>mapreduce</w:t>
      </w:r>
      <w:proofErr w:type="spellEnd"/>
      <w:r w:rsidR="00D376AA" w:rsidRPr="008204FD">
        <w:t>中可以找到文件</w:t>
      </w:r>
      <w:r w:rsidR="005F08D0" w:rsidRPr="008204FD">
        <w:t>hadoop-mapreduce-examples-2.8</w:t>
      </w:r>
      <w:r w:rsidR="00D376AA" w:rsidRPr="008204FD">
        <w:t>.3.jar</w:t>
      </w:r>
      <w:r w:rsidR="00D376AA" w:rsidRPr="008204FD">
        <w:t>即为示例程序</w:t>
      </w:r>
    </w:p>
    <w:p w14:paraId="341814D3" w14:textId="2A3F9EEA" w:rsidR="00973AEF" w:rsidRPr="008204FD" w:rsidRDefault="00864D3E" w:rsidP="00565BAE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D95513A" wp14:editId="3427D5EC">
                <wp:simplePos x="0" y="0"/>
                <wp:positionH relativeFrom="column">
                  <wp:posOffset>684167</wp:posOffset>
                </wp:positionH>
                <wp:positionV relativeFrom="paragraph">
                  <wp:posOffset>2315754</wp:posOffset>
                </wp:positionV>
                <wp:extent cx="2068286" cy="193131"/>
                <wp:effectExtent l="19050" t="19050" r="27305" b="16510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6" cy="1931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0B0EF" id="矩形 195" o:spid="_x0000_s1026" style="position:absolute;left:0;text-align:left;margin-left:53.85pt;margin-top:182.35pt;width:162.85pt;height:15.2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6B7B5D45" wp14:editId="55CA3CD7">
            <wp:extent cx="5400000" cy="2523600"/>
            <wp:effectExtent l="19050" t="19050" r="10795" b="1016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A958CA" w14:textId="2CC0F50E" w:rsidR="00565BAE" w:rsidRPr="008204FD" w:rsidRDefault="00973AEF" w:rsidP="00973AEF">
      <w:pPr>
        <w:pStyle w:val="30"/>
      </w:pPr>
      <w:r w:rsidRPr="008204FD">
        <w:t>准备数据文件</w:t>
      </w:r>
    </w:p>
    <w:p w14:paraId="08C97558" w14:textId="06011F81" w:rsidR="00973AEF" w:rsidRPr="008204FD" w:rsidRDefault="00AA13DE" w:rsidP="00973AEF">
      <w:pPr>
        <w:pStyle w:val="1e"/>
      </w:pPr>
      <w:r w:rsidRPr="008204FD">
        <w:rPr>
          <w:rFonts w:hint="eastAsia"/>
        </w:rPr>
        <w:lastRenderedPageBreak/>
        <w:t>格式无特殊要求，</w:t>
      </w:r>
      <w:r w:rsidR="00516EE8" w:rsidRPr="008204FD">
        <w:rPr>
          <w:rFonts w:hint="eastAsia"/>
        </w:rPr>
        <w:t>准备</w:t>
      </w:r>
      <w:r w:rsidRPr="008204FD">
        <w:rPr>
          <w:rFonts w:hint="eastAsia"/>
        </w:rPr>
        <w:t>两个文本文件即可，输入如下内容：</w:t>
      </w:r>
    </w:p>
    <w:p w14:paraId="40E9DA93" w14:textId="50D64703" w:rsidR="00AA13DE" w:rsidRPr="008204FD" w:rsidRDefault="00E757D8" w:rsidP="00973AEF">
      <w:pPr>
        <w:pStyle w:val="1e"/>
      </w:pPr>
      <w:r w:rsidRPr="008204FD">
        <w:rPr>
          <w:noProof/>
        </w:rPr>
        <w:drawing>
          <wp:inline distT="0" distB="0" distL="0" distR="0" wp14:anchorId="476F2A5C" wp14:editId="176B98A6">
            <wp:extent cx="5454000" cy="1898328"/>
            <wp:effectExtent l="19050" t="19050" r="13970" b="260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983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5E5B1" w14:textId="75AABA4D" w:rsidR="00973AEF" w:rsidRPr="008204FD" w:rsidRDefault="00B907C2" w:rsidP="00B907C2">
      <w:pPr>
        <w:pStyle w:val="30"/>
      </w:pPr>
      <w:r w:rsidRPr="008204FD">
        <w:t>存储到</w:t>
      </w:r>
      <w:r w:rsidRPr="008204FD">
        <w:t>OBS</w:t>
      </w:r>
    </w:p>
    <w:p w14:paraId="3105EE08" w14:textId="1BA7524F" w:rsidR="00CF4CDE" w:rsidRPr="008204FD" w:rsidRDefault="00CF4CDE" w:rsidP="00B907C2">
      <w:pPr>
        <w:pStyle w:val="1e"/>
      </w:pPr>
      <w:r w:rsidRPr="008204FD">
        <w:t>登录华为云控制台</w:t>
      </w:r>
      <w:r w:rsidRPr="008204FD">
        <w:rPr>
          <w:rFonts w:hint="eastAsia"/>
        </w:rPr>
        <w:t>，进入到对象存储服务</w:t>
      </w:r>
      <w:r w:rsidRPr="008204FD">
        <w:rPr>
          <w:rFonts w:hint="eastAsia"/>
        </w:rPr>
        <w:t>OBS</w:t>
      </w:r>
      <w:r w:rsidRPr="008204FD">
        <w:rPr>
          <w:rFonts w:hint="eastAsia"/>
        </w:rPr>
        <w:t>，在对象存储界面点击前面创建的桶名称。</w:t>
      </w:r>
    </w:p>
    <w:p w14:paraId="7D0D5EE3" w14:textId="36D9BD56" w:rsidR="00CF4CDE" w:rsidRPr="008204FD" w:rsidRDefault="0084569D" w:rsidP="00B907C2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20A7FDC" wp14:editId="6575810C">
                <wp:simplePos x="0" y="0"/>
                <wp:positionH relativeFrom="column">
                  <wp:posOffset>661942</wp:posOffset>
                </wp:positionH>
                <wp:positionV relativeFrom="paragraph">
                  <wp:posOffset>270510</wp:posOffset>
                </wp:positionV>
                <wp:extent cx="734785" cy="217714"/>
                <wp:effectExtent l="19050" t="19050" r="27305" b="11430"/>
                <wp:wrapNone/>
                <wp:docPr id="36007" name="矩形 36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785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E0EC7" id="矩形 36007" o:spid="_x0000_s1026" style="position:absolute;left:0;text-align:left;margin-left:52.1pt;margin-top:21.3pt;width:57.85pt;height:17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4012E10" wp14:editId="5A4155BF">
                <wp:simplePos x="0" y="0"/>
                <wp:positionH relativeFrom="column">
                  <wp:posOffset>1617073</wp:posOffset>
                </wp:positionH>
                <wp:positionV relativeFrom="paragraph">
                  <wp:posOffset>1757045</wp:posOffset>
                </wp:positionV>
                <wp:extent cx="489857" cy="165100"/>
                <wp:effectExtent l="19050" t="19050" r="24765" b="25400"/>
                <wp:wrapNone/>
                <wp:docPr id="36005" name="矩形 36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857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3E342" id="矩形 36005" o:spid="_x0000_s1026" style="position:absolute;left:0;text-align:left;margin-left:127.35pt;margin-top:138.35pt;width:38.55pt;height:13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" filled="f" strokecolor="#c7000b" strokeweight="2.25pt"/>
            </w:pict>
          </mc:Fallback>
        </mc:AlternateContent>
      </w:r>
      <w:r w:rsidR="002535B5" w:rsidRPr="008204FD">
        <w:rPr>
          <w:noProof/>
        </w:rPr>
        <w:drawing>
          <wp:inline distT="0" distB="0" distL="0" distR="0" wp14:anchorId="690F3ACA" wp14:editId="0B459D93">
            <wp:extent cx="5400000" cy="1933200"/>
            <wp:effectExtent l="19050" t="19050" r="10795" b="10160"/>
            <wp:docPr id="35991" name="图片 3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3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587CA3" w14:textId="3BA283C6" w:rsidR="00BE3D03" w:rsidRPr="008204FD" w:rsidRDefault="00BE3D03" w:rsidP="00B907C2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="00CF70DF" w:rsidRPr="008204FD">
        <w:t>点击</w:t>
      </w:r>
      <w:r w:rsidR="00CF70DF" w:rsidRPr="008204FD">
        <w:rPr>
          <w:rFonts w:hint="eastAsia"/>
        </w:rPr>
        <w:t>“对象”，然后点击“新建文件夹”</w:t>
      </w:r>
    </w:p>
    <w:p w14:paraId="14061D08" w14:textId="08E31312" w:rsidR="00BE3D03" w:rsidRPr="008204FD" w:rsidRDefault="009107C3" w:rsidP="00B907C2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A5F5BA1" wp14:editId="223A059D">
                <wp:simplePos x="0" y="0"/>
                <wp:positionH relativeFrom="column">
                  <wp:posOffset>659130</wp:posOffset>
                </wp:positionH>
                <wp:positionV relativeFrom="paragraph">
                  <wp:posOffset>620939</wp:posOffset>
                </wp:positionV>
                <wp:extent cx="669472" cy="228600"/>
                <wp:effectExtent l="19050" t="19050" r="16510" b="19050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6725C" id="矩形 196" o:spid="_x0000_s1026" style="position:absolute;left:0;text-align:left;margin-left:51.9pt;margin-top:48.9pt;width:52.7pt;height:18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" filled="f" strokecolor="#c7000b" strokeweight="2.25pt"/>
            </w:pict>
          </mc:Fallback>
        </mc:AlternateContent>
      </w:r>
      <w:r w:rsidR="000A14E8" w:rsidRPr="008204F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FF5B3F" wp14:editId="001AC9D5">
                <wp:simplePos x="0" y="0"/>
                <wp:positionH relativeFrom="column">
                  <wp:posOffset>2581638</wp:posOffset>
                </wp:positionH>
                <wp:positionV relativeFrom="paragraph">
                  <wp:posOffset>867410</wp:posOffset>
                </wp:positionV>
                <wp:extent cx="669472" cy="228600"/>
                <wp:effectExtent l="19050" t="19050" r="16510" b="19050"/>
                <wp:wrapNone/>
                <wp:docPr id="35866" name="矩形 35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8162D" id="矩形 35866" o:spid="_x0000_s1026" style="position:absolute;left:0;text-align:left;margin-left:203.3pt;margin-top:68.3pt;width:52.7pt;height:1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" filled="f" strokecolor="#c7000b" strokeweight="2.25pt"/>
            </w:pict>
          </mc:Fallback>
        </mc:AlternateContent>
      </w:r>
      <w:r w:rsidR="00433529" w:rsidRPr="008204FD">
        <w:rPr>
          <w:noProof/>
        </w:rPr>
        <w:drawing>
          <wp:inline distT="0" distB="0" distL="0" distR="0" wp14:anchorId="4E752023" wp14:editId="71EB0E48">
            <wp:extent cx="5400000" cy="1692000"/>
            <wp:effectExtent l="19050" t="19050" r="10795" b="22860"/>
            <wp:docPr id="36009" name="图片 36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92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6182CF" w14:textId="133CC522" w:rsidR="00E55712" w:rsidRPr="008204FD" w:rsidRDefault="00E55712" w:rsidP="00B907C2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输入文件夹名“</w:t>
      </w:r>
      <w:r w:rsidRPr="008204FD">
        <w:t>program</w:t>
      </w:r>
      <w:r w:rsidRPr="008204FD">
        <w:rPr>
          <w:rFonts w:hint="eastAsia"/>
        </w:rPr>
        <w:t>”</w:t>
      </w:r>
      <w:r w:rsidRPr="008204FD">
        <w:t>并点击确定</w:t>
      </w:r>
    </w:p>
    <w:p w14:paraId="1D6358F0" w14:textId="1EC414D2" w:rsidR="00E55712" w:rsidRPr="008204FD" w:rsidRDefault="00922240" w:rsidP="00B907C2">
      <w:pPr>
        <w:pStyle w:val="1e"/>
      </w:pPr>
      <w:r w:rsidRPr="008204FD">
        <w:rPr>
          <w:noProof/>
        </w:rPr>
        <w:lastRenderedPageBreak/>
        <w:drawing>
          <wp:inline distT="0" distB="0" distL="0" distR="0" wp14:anchorId="5B3D6EC1" wp14:editId="635F8FE8">
            <wp:extent cx="4320000" cy="2329200"/>
            <wp:effectExtent l="19050" t="19050" r="23495" b="13970"/>
            <wp:docPr id="36011" name="图片 36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9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3DDD3C" w14:textId="15CACF8F" w:rsidR="00C21497" w:rsidRPr="008204FD" w:rsidRDefault="00C21497" w:rsidP="00B907C2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proofErr w:type="gramStart"/>
      <w:r w:rsidRPr="008204FD">
        <w:rPr>
          <w:rFonts w:hint="eastAsia"/>
        </w:rPr>
        <w:t>同理再</w:t>
      </w:r>
      <w:proofErr w:type="gramEnd"/>
      <w:r w:rsidRPr="008204FD">
        <w:rPr>
          <w:rFonts w:hint="eastAsia"/>
        </w:rPr>
        <w:t>创建</w:t>
      </w:r>
      <w:r w:rsidRPr="008204FD">
        <w:t>input</w:t>
      </w:r>
      <w:r w:rsidRPr="008204FD">
        <w:t>文件夹</w:t>
      </w:r>
    </w:p>
    <w:p w14:paraId="20894C43" w14:textId="3C47E065" w:rsidR="00C21497" w:rsidRPr="008204FD" w:rsidRDefault="000A14E8" w:rsidP="00B907C2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25BBAF" wp14:editId="58FAD970">
                <wp:simplePos x="0" y="0"/>
                <wp:positionH relativeFrom="column">
                  <wp:posOffset>982980</wp:posOffset>
                </wp:positionH>
                <wp:positionV relativeFrom="paragraph">
                  <wp:posOffset>1083582</wp:posOffset>
                </wp:positionV>
                <wp:extent cx="556846" cy="522514"/>
                <wp:effectExtent l="19050" t="19050" r="15240" b="11430"/>
                <wp:wrapNone/>
                <wp:docPr id="35874" name="矩形 35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522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66157" id="矩形 35874" o:spid="_x0000_s1026" style="position:absolute;left:0;text-align:left;margin-left:77.4pt;margin-top:85.3pt;width:43.85pt;height:41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" filled="f" strokecolor="#c7000b" strokeweight="2.25pt"/>
            </w:pict>
          </mc:Fallback>
        </mc:AlternateContent>
      </w:r>
      <w:r w:rsidR="00922240" w:rsidRPr="008204FD">
        <w:rPr>
          <w:noProof/>
        </w:rPr>
        <w:drawing>
          <wp:inline distT="0" distB="0" distL="0" distR="0" wp14:anchorId="2C784DEC" wp14:editId="036D0490">
            <wp:extent cx="5400000" cy="1623600"/>
            <wp:effectExtent l="19050" t="19050" r="10795" b="15240"/>
            <wp:docPr id="36013" name="图片 3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2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DFC08D" w14:textId="702FE7D0" w:rsidR="007238E9" w:rsidRPr="008204FD" w:rsidRDefault="007238E9" w:rsidP="00B907C2">
      <w:pPr>
        <w:pStyle w:val="1e"/>
      </w:pPr>
      <w:r w:rsidRPr="008204FD">
        <w:rPr>
          <w:rFonts w:hint="eastAsia"/>
        </w:rPr>
        <w:t>存入程序和数据文件</w:t>
      </w:r>
    </w:p>
    <w:p w14:paraId="78DD1749" w14:textId="121E7256" w:rsidR="007238E9" w:rsidRPr="008204FD" w:rsidRDefault="007238E9" w:rsidP="00B907C2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="000F1332" w:rsidRPr="008204FD">
        <w:rPr>
          <w:rFonts w:hint="eastAsia"/>
        </w:rPr>
        <w:t>点击</w:t>
      </w:r>
      <w:r w:rsidRPr="008204FD">
        <w:t>文件夹</w:t>
      </w:r>
      <w:r w:rsidR="000F1332" w:rsidRPr="008204FD">
        <w:t>program</w:t>
      </w:r>
      <w:r w:rsidR="000F1332" w:rsidRPr="008204FD">
        <w:t>名称进入</w:t>
      </w:r>
      <w:r w:rsidRPr="008204FD">
        <w:t>，然后点击</w:t>
      </w:r>
      <w:r w:rsidRPr="008204FD">
        <w:rPr>
          <w:rFonts w:hint="eastAsia"/>
        </w:rPr>
        <w:t>“</w:t>
      </w:r>
      <w:r w:rsidRPr="008204FD">
        <w:t>上传对象</w:t>
      </w:r>
      <w:r w:rsidRPr="008204FD">
        <w:rPr>
          <w:rFonts w:hint="eastAsia"/>
        </w:rPr>
        <w:t>”</w:t>
      </w:r>
    </w:p>
    <w:p w14:paraId="5D9421DC" w14:textId="7E6B43D4" w:rsidR="007238E9" w:rsidRPr="008204FD" w:rsidRDefault="000A14E8" w:rsidP="00B907C2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A84C0A" wp14:editId="786230A5">
                <wp:simplePos x="0" y="0"/>
                <wp:positionH relativeFrom="column">
                  <wp:posOffset>738505</wp:posOffset>
                </wp:positionH>
                <wp:positionV relativeFrom="paragraph">
                  <wp:posOffset>900793</wp:posOffset>
                </wp:positionV>
                <wp:extent cx="642257" cy="268165"/>
                <wp:effectExtent l="19050" t="19050" r="24765" b="17780"/>
                <wp:wrapNone/>
                <wp:docPr id="35877" name="矩形 35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7" cy="268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C0C29" id="矩形 35877" o:spid="_x0000_s1026" style="position:absolute;left:0;text-align:left;margin-left:58.15pt;margin-top:70.95pt;width:50.55pt;height:21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" filled="f" strokecolor="#c7000b" strokeweight="2.25pt"/>
            </w:pict>
          </mc:Fallback>
        </mc:AlternateContent>
      </w:r>
      <w:r w:rsidR="000F1332" w:rsidRPr="008204FD">
        <w:rPr>
          <w:noProof/>
        </w:rPr>
        <w:drawing>
          <wp:inline distT="0" distB="0" distL="0" distR="0" wp14:anchorId="7F24B90E" wp14:editId="7F989F7C">
            <wp:extent cx="5400000" cy="1634400"/>
            <wp:effectExtent l="19050" t="19050" r="10795" b="23495"/>
            <wp:docPr id="36017" name="图片 36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34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CAC717" w14:textId="38182230" w:rsidR="00695A69" w:rsidRPr="008204FD" w:rsidRDefault="00695A69" w:rsidP="00B907C2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点击“添加文件”</w:t>
      </w:r>
    </w:p>
    <w:p w14:paraId="74AD2BAE" w14:textId="4B695270" w:rsidR="00695A69" w:rsidRPr="008204FD" w:rsidRDefault="00310ED6" w:rsidP="00B907C2">
      <w:pPr>
        <w:pStyle w:val="1e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DD0C5F" wp14:editId="205FFB0C">
                <wp:simplePos x="0" y="0"/>
                <wp:positionH relativeFrom="column">
                  <wp:posOffset>3897902</wp:posOffset>
                </wp:positionH>
                <wp:positionV relativeFrom="paragraph">
                  <wp:posOffset>2035810</wp:posOffset>
                </wp:positionV>
                <wp:extent cx="402772" cy="203688"/>
                <wp:effectExtent l="19050" t="19050" r="16510" b="25400"/>
                <wp:wrapNone/>
                <wp:docPr id="35883" name="矩形 3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2" cy="2036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1EB81" id="矩形 35883" o:spid="_x0000_s1026" style="position:absolute;left:0;text-align:left;margin-left:306.9pt;margin-top:160.3pt;width:31.7pt;height:16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" filled="f" strokecolor="#c7000b" strokeweight="2.25pt"/>
            </w:pict>
          </mc:Fallback>
        </mc:AlternateContent>
      </w:r>
      <w:r w:rsidR="004E6A8B" w:rsidRPr="008204FD">
        <w:rPr>
          <w:noProof/>
        </w:rPr>
        <w:drawing>
          <wp:inline distT="0" distB="0" distL="0" distR="0" wp14:anchorId="10643679" wp14:editId="3D0A3393">
            <wp:extent cx="5400000" cy="2970000"/>
            <wp:effectExtent l="19050" t="19050" r="10795" b="20955"/>
            <wp:docPr id="36019" name="图片 3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70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683482" w14:textId="41D18B03" w:rsidR="001B35AC" w:rsidRPr="008204FD" w:rsidRDefault="001B35AC" w:rsidP="00B907C2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选择前面准备好的示例程序文件</w:t>
      </w:r>
      <w:r w:rsidRPr="008204FD">
        <w:t>hadoop-mapreduce-examples-3.1.3.jar</w:t>
      </w:r>
      <w:r w:rsidR="00B84357" w:rsidRPr="008204FD">
        <w:t>，点击</w:t>
      </w:r>
      <w:r w:rsidR="003B68CA" w:rsidRPr="008204FD">
        <w:rPr>
          <w:rFonts w:hint="eastAsia"/>
        </w:rPr>
        <w:t>“</w:t>
      </w:r>
      <w:r w:rsidR="003B68CA" w:rsidRPr="008204FD">
        <w:t>打开</w:t>
      </w:r>
      <w:r w:rsidR="003B68CA" w:rsidRPr="008204FD">
        <w:rPr>
          <w:rFonts w:hint="eastAsia"/>
        </w:rPr>
        <w:t>”</w:t>
      </w:r>
    </w:p>
    <w:p w14:paraId="3FCF1CA3" w14:textId="014F6F1E" w:rsidR="0043572A" w:rsidRPr="008204FD" w:rsidRDefault="00AD43E8" w:rsidP="00B907C2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DF552B" wp14:editId="40AA2994">
                <wp:simplePos x="0" y="0"/>
                <wp:positionH relativeFrom="column">
                  <wp:posOffset>1671411</wp:posOffset>
                </wp:positionH>
                <wp:positionV relativeFrom="paragraph">
                  <wp:posOffset>1827530</wp:posOffset>
                </wp:positionV>
                <wp:extent cx="2502877" cy="234462"/>
                <wp:effectExtent l="19050" t="19050" r="12065" b="13335"/>
                <wp:wrapNone/>
                <wp:docPr id="35885" name="矩形 3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2877" cy="234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B8F65" id="矩形 35885" o:spid="_x0000_s1026" style="position:absolute;left:0;text-align:left;margin-left:131.6pt;margin-top:143.9pt;width:197.1pt;height:18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790D4D1F" wp14:editId="7972792A">
            <wp:extent cx="5052498" cy="2781541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E727" w14:textId="61A13A88" w:rsidR="00673BF7" w:rsidRPr="008204FD" w:rsidRDefault="00673BF7" w:rsidP="00B907C2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点击“上传”按钮</w:t>
      </w:r>
    </w:p>
    <w:p w14:paraId="745C3E75" w14:textId="2FD4DC91" w:rsidR="00673BF7" w:rsidRPr="008204FD" w:rsidRDefault="00BA166C" w:rsidP="00B907C2">
      <w:pPr>
        <w:pStyle w:val="1e"/>
      </w:pPr>
      <w:r w:rsidRPr="008204FD">
        <w:rPr>
          <w:noProof/>
        </w:rPr>
        <w:lastRenderedPageBreak/>
        <w:drawing>
          <wp:inline distT="0" distB="0" distL="0" distR="0" wp14:anchorId="3521F99E" wp14:editId="141E7C9F">
            <wp:extent cx="5400000" cy="2523600"/>
            <wp:effectExtent l="19050" t="19050" r="10795" b="1016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2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7485D2" w14:textId="0CAD3445" w:rsidR="00A1780F" w:rsidRPr="008204FD" w:rsidRDefault="00A1780F" w:rsidP="00B907C2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上传成功，示例程序存储到</w:t>
      </w:r>
      <w:r w:rsidRPr="008204FD">
        <w:t>OBS</w:t>
      </w:r>
      <w:r w:rsidRPr="008204FD">
        <w:t>桶的</w:t>
      </w:r>
      <w:r w:rsidRPr="008204FD">
        <w:t>program</w:t>
      </w:r>
      <w:r w:rsidRPr="008204FD">
        <w:t>目录中</w:t>
      </w:r>
    </w:p>
    <w:p w14:paraId="6BBB0565" w14:textId="222006C4" w:rsidR="00A1780F" w:rsidRPr="008204FD" w:rsidRDefault="00BA166C" w:rsidP="00B907C2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4EEA230" wp14:editId="17C74C33">
                <wp:simplePos x="0" y="0"/>
                <wp:positionH relativeFrom="column">
                  <wp:posOffset>873760</wp:posOffset>
                </wp:positionH>
                <wp:positionV relativeFrom="paragraph">
                  <wp:posOffset>528048</wp:posOffset>
                </wp:positionV>
                <wp:extent cx="1371600" cy="158387"/>
                <wp:effectExtent l="19050" t="19050" r="19050" b="13335"/>
                <wp:wrapNone/>
                <wp:docPr id="35893" name="矩形 35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583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99B20" id="矩形 35893" o:spid="_x0000_s1026" style="position:absolute;left:0;text-align:left;margin-left:68.8pt;margin-top:41.6pt;width:108pt;height:12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5F2CBD6C" wp14:editId="256265CC">
            <wp:extent cx="5400000" cy="687600"/>
            <wp:effectExtent l="19050" t="19050" r="10795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87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6BE81" w14:textId="3E92D5C7" w:rsidR="00E43FD9" w:rsidRPr="008204FD" w:rsidRDefault="00E43FD9" w:rsidP="00B907C2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同理把前面准备好的数据文件上传到</w:t>
      </w:r>
      <w:r w:rsidRPr="008204FD">
        <w:t>input</w:t>
      </w:r>
      <w:r w:rsidRPr="008204FD">
        <w:t>目录中</w:t>
      </w:r>
    </w:p>
    <w:p w14:paraId="3DDC24A9" w14:textId="71F9141F" w:rsidR="00ED0A78" w:rsidRPr="008204FD" w:rsidRDefault="00BA166C" w:rsidP="00553E16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D293A6D" wp14:editId="0DA5BF63">
                <wp:simplePos x="0" y="0"/>
                <wp:positionH relativeFrom="column">
                  <wp:posOffset>885462</wp:posOffset>
                </wp:positionH>
                <wp:positionV relativeFrom="paragraph">
                  <wp:posOffset>536575</wp:posOffset>
                </wp:positionV>
                <wp:extent cx="587828" cy="412750"/>
                <wp:effectExtent l="19050" t="19050" r="22225" b="25400"/>
                <wp:wrapNone/>
                <wp:docPr id="35891" name="矩形 3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8" cy="412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CE102" id="矩形 35891" o:spid="_x0000_s1026" style="position:absolute;left:0;text-align:left;margin-left:69.7pt;margin-top:42.25pt;width:46.3pt;height:32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2079ED2A" wp14:editId="5F690A72">
            <wp:extent cx="5400000" cy="932400"/>
            <wp:effectExtent l="19050" t="19050" r="10795" b="2032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32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E2953F" w14:textId="06EF325F" w:rsidR="00E90201" w:rsidRPr="008204FD" w:rsidRDefault="00AA4BF9" w:rsidP="00E90201">
      <w:pPr>
        <w:pStyle w:val="3"/>
      </w:pPr>
      <w:bookmarkStart w:id="39" w:name="_Toc69399520"/>
      <w:r w:rsidRPr="008204FD">
        <w:rPr>
          <w:rFonts w:hint="eastAsia"/>
        </w:rPr>
        <w:t>执行程序</w:t>
      </w:r>
      <w:bookmarkEnd w:id="39"/>
    </w:p>
    <w:p w14:paraId="78AFABFC" w14:textId="41A16878" w:rsidR="00E90201" w:rsidRPr="008204FD" w:rsidRDefault="00E90201" w:rsidP="00E90201">
      <w:pPr>
        <w:pStyle w:val="30"/>
      </w:pPr>
      <w:r w:rsidRPr="008204FD">
        <w:rPr>
          <w:rFonts w:hint="eastAsia"/>
        </w:rPr>
        <w:t>创建</w:t>
      </w:r>
      <w:r w:rsidR="007E0695" w:rsidRPr="008204FD">
        <w:rPr>
          <w:rFonts w:hint="eastAsia"/>
        </w:rPr>
        <w:t>并运行</w:t>
      </w:r>
      <w:r w:rsidRPr="008204FD">
        <w:rPr>
          <w:rFonts w:hint="eastAsia"/>
        </w:rPr>
        <w:t>作业</w:t>
      </w:r>
    </w:p>
    <w:p w14:paraId="0316D1EF" w14:textId="008032FB" w:rsidR="00E90201" w:rsidRPr="008204FD" w:rsidRDefault="00E90201" w:rsidP="00E90201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="004139FB" w:rsidRPr="008204FD">
        <w:rPr>
          <w:rFonts w:hint="eastAsia"/>
        </w:rPr>
        <w:t>进入</w:t>
      </w:r>
      <w:r w:rsidR="00092558" w:rsidRPr="008204FD">
        <w:rPr>
          <w:rFonts w:hint="eastAsia"/>
        </w:rPr>
        <w:t>控制台</w:t>
      </w:r>
      <w:r w:rsidR="00092558" w:rsidRPr="008204FD">
        <w:rPr>
          <w:rFonts w:hint="eastAsia"/>
        </w:rPr>
        <w:t>MRS</w:t>
      </w:r>
      <w:r w:rsidRPr="008204FD">
        <w:rPr>
          <w:rFonts w:hint="eastAsia"/>
        </w:rPr>
        <w:t>现有集群页面</w:t>
      </w:r>
      <w:r w:rsidR="004139FB" w:rsidRPr="008204FD">
        <w:rPr>
          <w:rFonts w:hint="eastAsia"/>
        </w:rPr>
        <w:t>，</w:t>
      </w:r>
      <w:r w:rsidRPr="008204FD">
        <w:rPr>
          <w:rFonts w:hint="eastAsia"/>
        </w:rPr>
        <w:t>点击</w:t>
      </w:r>
      <w:r w:rsidR="00092558" w:rsidRPr="008204FD">
        <w:rPr>
          <w:rFonts w:hint="eastAsia"/>
        </w:rPr>
        <w:t>前面创建的</w:t>
      </w:r>
      <w:r w:rsidRPr="008204FD">
        <w:rPr>
          <w:rFonts w:hint="eastAsia"/>
        </w:rPr>
        <w:t>集群名称</w:t>
      </w:r>
    </w:p>
    <w:p w14:paraId="3BCA56AB" w14:textId="556DD79C" w:rsidR="00E90201" w:rsidRPr="008204FD" w:rsidRDefault="00744E44" w:rsidP="00E90201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D859964" wp14:editId="3DFBCFB8">
                <wp:simplePos x="0" y="0"/>
                <wp:positionH relativeFrom="column">
                  <wp:posOffset>2177415</wp:posOffset>
                </wp:positionH>
                <wp:positionV relativeFrom="paragraph">
                  <wp:posOffset>989058</wp:posOffset>
                </wp:positionV>
                <wp:extent cx="495300" cy="162560"/>
                <wp:effectExtent l="19050" t="19050" r="19050" b="27940"/>
                <wp:wrapNone/>
                <wp:docPr id="35939" name="矩形 35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62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A689B" id="矩形 35939" o:spid="_x0000_s1026" style="position:absolute;left:0;text-align:left;margin-left:171.45pt;margin-top:77.9pt;width:39pt;height:12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E94F50" wp14:editId="71F54C24">
                <wp:simplePos x="0" y="0"/>
                <wp:positionH relativeFrom="column">
                  <wp:posOffset>781322</wp:posOffset>
                </wp:positionH>
                <wp:positionV relativeFrom="paragraph">
                  <wp:posOffset>679450</wp:posOffset>
                </wp:positionV>
                <wp:extent cx="554990" cy="184785"/>
                <wp:effectExtent l="19050" t="19050" r="16510" b="24765"/>
                <wp:wrapNone/>
                <wp:docPr id="35941" name="矩形 35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76876" id="矩形 35941" o:spid="_x0000_s1026" style="position:absolute;left:0;text-align:left;margin-left:61.5pt;margin-top:53.5pt;width:43.7pt;height:14.5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441C8B3B" wp14:editId="7BBAF79F">
            <wp:extent cx="5400000" cy="1324800"/>
            <wp:effectExtent l="19050" t="19050" r="10795" b="2794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24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914009" w14:textId="461FA4C5" w:rsidR="00E90201" w:rsidRPr="008204FD" w:rsidRDefault="00E90201" w:rsidP="00E90201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="000D76B3" w:rsidRPr="008204FD">
        <w:rPr>
          <w:rFonts w:hint="eastAsia"/>
        </w:rPr>
        <w:t>选择</w:t>
      </w:r>
      <w:r w:rsidRPr="008204FD">
        <w:rPr>
          <w:rFonts w:hint="eastAsia"/>
        </w:rPr>
        <w:t>“作业管理”标签</w:t>
      </w:r>
      <w:r w:rsidR="000D76B3" w:rsidRPr="008204FD">
        <w:rPr>
          <w:rFonts w:hint="eastAsia"/>
        </w:rPr>
        <w:t>，单击“添加”按钮</w:t>
      </w:r>
    </w:p>
    <w:p w14:paraId="4BEAA5C5" w14:textId="1E4D2BC7" w:rsidR="00E90201" w:rsidRPr="008204FD" w:rsidRDefault="00606943" w:rsidP="00E90201">
      <w:pPr>
        <w:pStyle w:val="1e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8CF5079" wp14:editId="227C5490">
                <wp:simplePos x="0" y="0"/>
                <wp:positionH relativeFrom="column">
                  <wp:posOffset>748030</wp:posOffset>
                </wp:positionH>
                <wp:positionV relativeFrom="paragraph">
                  <wp:posOffset>1126853</wp:posOffset>
                </wp:positionV>
                <wp:extent cx="467995" cy="222885"/>
                <wp:effectExtent l="19050" t="19050" r="27305" b="24765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95" cy="2228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3EBA3" id="矩形 204" o:spid="_x0000_s1026" style="position:absolute;left:0;text-align:left;margin-left:58.9pt;margin-top:88.75pt;width:36.85pt;height:17.5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E5DDFDE" wp14:editId="119535A1">
                <wp:simplePos x="0" y="0"/>
                <wp:positionH relativeFrom="column">
                  <wp:posOffset>4301853</wp:posOffset>
                </wp:positionH>
                <wp:positionV relativeFrom="paragraph">
                  <wp:posOffset>660400</wp:posOffset>
                </wp:positionV>
                <wp:extent cx="647428" cy="222885"/>
                <wp:effectExtent l="19050" t="19050" r="19685" b="24765"/>
                <wp:wrapNone/>
                <wp:docPr id="35943" name="矩形 35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428" cy="2228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5F2E5" id="矩形 35943" o:spid="_x0000_s1026" style="position:absolute;left:0;text-align:left;margin-left:338.75pt;margin-top:52pt;width:51pt;height:17.5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" filled="f" strokecolor="#c7000b" strokeweight="2.25pt"/>
            </w:pict>
          </mc:Fallback>
        </mc:AlternateContent>
      </w:r>
      <w:r w:rsidR="00215CBA" w:rsidRPr="008204FD">
        <w:rPr>
          <w:noProof/>
        </w:rPr>
        <w:t xml:space="preserve"> </w:t>
      </w:r>
      <w:r w:rsidRPr="008204FD">
        <w:rPr>
          <w:noProof/>
        </w:rPr>
        <w:drawing>
          <wp:inline distT="0" distB="0" distL="0" distR="0" wp14:anchorId="3A87946D" wp14:editId="13DD611F">
            <wp:extent cx="5400000" cy="1670400"/>
            <wp:effectExtent l="19050" t="19050" r="10795" b="2540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7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D2FD1D" w14:textId="77777777" w:rsidR="000E4B6E" w:rsidRPr="008204FD" w:rsidRDefault="006E6C5C" w:rsidP="00E90201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作业类型选择“</w:t>
      </w:r>
      <w:proofErr w:type="spellStart"/>
      <w:r w:rsidRPr="008204FD">
        <w:t>MapReduce</w:t>
      </w:r>
      <w:proofErr w:type="spellEnd"/>
      <w:r w:rsidRPr="008204FD">
        <w:rPr>
          <w:rFonts w:hint="eastAsia"/>
        </w:rPr>
        <w:t>”</w:t>
      </w:r>
      <w:r w:rsidRPr="008204FD">
        <w:t>，输入作业名称</w:t>
      </w:r>
      <w:r w:rsidRPr="008204FD">
        <w:rPr>
          <w:rFonts w:hint="eastAsia"/>
        </w:rPr>
        <w:t>“</w:t>
      </w:r>
      <w:proofErr w:type="spellStart"/>
      <w:r w:rsidRPr="008204FD">
        <w:t>mr-wordcount</w:t>
      </w:r>
      <w:proofErr w:type="spellEnd"/>
      <w:r w:rsidRPr="008204FD">
        <w:rPr>
          <w:rFonts w:hint="eastAsia"/>
        </w:rPr>
        <w:t>”</w:t>
      </w:r>
    </w:p>
    <w:p w14:paraId="1783EDA2" w14:textId="69E8B94D" w:rsidR="000E4B6E" w:rsidRPr="008204FD" w:rsidRDefault="000E4B6E" w:rsidP="002145FD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点击</w:t>
      </w:r>
      <w:r w:rsidR="006E6C5C" w:rsidRPr="008204FD">
        <w:t>程序执行路径</w:t>
      </w:r>
      <w:r w:rsidRPr="008204FD">
        <w:t>后面的</w:t>
      </w:r>
      <w:r w:rsidRPr="008204FD">
        <w:rPr>
          <w:rFonts w:hint="eastAsia"/>
        </w:rPr>
        <w:t>“</w:t>
      </w:r>
      <w:r w:rsidRPr="008204FD">
        <w:rPr>
          <w:rFonts w:hint="eastAsia"/>
        </w:rPr>
        <w:t>OBS</w:t>
      </w:r>
      <w:r w:rsidRPr="008204FD">
        <w:rPr>
          <w:rFonts w:hint="eastAsia"/>
        </w:rPr>
        <w:t>”按钮，在弹出对话框中点击桶名称、文件夹名称、文件名，直到选择到</w:t>
      </w:r>
      <w:proofErr w:type="spellStart"/>
      <w:r w:rsidR="006E6C5C" w:rsidRPr="008204FD">
        <w:t>hadoop</w:t>
      </w:r>
      <w:proofErr w:type="spellEnd"/>
      <w:r w:rsidRPr="008204FD">
        <w:t>样例程序</w:t>
      </w:r>
      <w:r w:rsidR="002145FD" w:rsidRPr="008204FD">
        <w:rPr>
          <w:rFonts w:hint="eastAsia"/>
        </w:rPr>
        <w:t>，</w:t>
      </w:r>
      <w:r w:rsidR="002145FD" w:rsidRPr="008204FD">
        <w:t>点击</w:t>
      </w:r>
      <w:r w:rsidR="002145FD" w:rsidRPr="008204FD">
        <w:rPr>
          <w:rFonts w:hint="eastAsia"/>
        </w:rPr>
        <w:t>“是”</w:t>
      </w:r>
    </w:p>
    <w:p w14:paraId="35C7040A" w14:textId="79881C57" w:rsidR="002145FD" w:rsidRPr="008204FD" w:rsidRDefault="002145FD" w:rsidP="002145FD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5B41E0D" wp14:editId="7F121B02">
                <wp:simplePos x="0" y="0"/>
                <wp:positionH relativeFrom="column">
                  <wp:posOffset>727710</wp:posOffset>
                </wp:positionH>
                <wp:positionV relativeFrom="paragraph">
                  <wp:posOffset>486138</wp:posOffset>
                </wp:positionV>
                <wp:extent cx="2835729" cy="222976"/>
                <wp:effectExtent l="19050" t="19050" r="22225" b="24765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5729" cy="222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BA3EB" id="矩形 206" o:spid="_x0000_s1026" style="position:absolute;left:0;text-align:left;margin-left:57.3pt;margin-top:38.3pt;width:223.3pt;height:17.5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0CC76245" wp14:editId="59482032">
            <wp:extent cx="4680000" cy="2113200"/>
            <wp:effectExtent l="19050" t="19050" r="25400" b="2095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1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914B4E" w14:textId="645C4F98" w:rsidR="006E6C5C" w:rsidRPr="008204FD" w:rsidRDefault="000E4B6E" w:rsidP="00E90201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="006E6C5C" w:rsidRPr="008204FD">
        <w:t>执行程序参数配置为</w:t>
      </w:r>
      <w:r w:rsidR="006E6C5C" w:rsidRPr="008204FD">
        <w:rPr>
          <w:rFonts w:hint="eastAsia"/>
        </w:rPr>
        <w:t>“</w:t>
      </w:r>
      <w:proofErr w:type="spellStart"/>
      <w:r w:rsidR="0003066B" w:rsidRPr="008204FD">
        <w:t>wordcount</w:t>
      </w:r>
      <w:proofErr w:type="spellEnd"/>
      <w:r w:rsidR="0003066B" w:rsidRPr="008204FD">
        <w:t xml:space="preserve">  </w:t>
      </w:r>
      <w:r w:rsidR="0003066B" w:rsidRPr="008204FD">
        <w:rPr>
          <w:b/>
          <w:color w:val="C7000B"/>
        </w:rPr>
        <w:t>obs://obs-csbd/input/</w:t>
      </w:r>
      <w:r w:rsidR="0003066B" w:rsidRPr="008204FD">
        <w:t xml:space="preserve"> </w:t>
      </w:r>
      <w:r w:rsidR="0003066B" w:rsidRPr="008204FD">
        <w:rPr>
          <w:rFonts w:ascii="Arial" w:hAnsi="Arial" w:cs="Arial"/>
        </w:rPr>
        <w:t>​</w:t>
      </w:r>
      <w:r w:rsidR="00DE38CB" w:rsidRPr="008204FD">
        <w:t>obs://obs-cs</w:t>
      </w:r>
      <w:r w:rsidR="0003066B" w:rsidRPr="008204FD">
        <w:t>bd/output</w:t>
      </w:r>
      <w:r w:rsidR="006E6C5C" w:rsidRPr="008204FD">
        <w:rPr>
          <w:rFonts w:hint="eastAsia"/>
        </w:rPr>
        <w:t>”</w:t>
      </w:r>
      <w:r w:rsidR="00E603DB" w:rsidRPr="008204FD">
        <w:rPr>
          <w:rFonts w:hint="eastAsia"/>
        </w:rPr>
        <w:t>（</w:t>
      </w:r>
      <w:r w:rsidR="006E6C5C" w:rsidRPr="008204FD">
        <w:t>其中</w:t>
      </w:r>
      <w:r w:rsidR="001C2928" w:rsidRPr="008204FD">
        <w:t>input</w:t>
      </w:r>
      <w:r w:rsidR="001C2928" w:rsidRPr="008204FD">
        <w:t>为输入目录</w:t>
      </w:r>
      <w:r w:rsidR="001C2928" w:rsidRPr="008204FD">
        <w:rPr>
          <w:rFonts w:hint="eastAsia"/>
        </w:rPr>
        <w:t>，</w:t>
      </w:r>
      <w:r w:rsidR="001C2928" w:rsidRPr="008204FD">
        <w:t>由后面的</w:t>
      </w:r>
      <w:r w:rsidR="001C2928" w:rsidRPr="008204FD">
        <w:t>OBS</w:t>
      </w:r>
      <w:r w:rsidR="001C2928" w:rsidRPr="008204FD">
        <w:t>按钮选择</w:t>
      </w:r>
      <w:r w:rsidR="001C2928" w:rsidRPr="008204FD">
        <w:rPr>
          <w:rFonts w:hint="eastAsia"/>
        </w:rPr>
        <w:t>，</w:t>
      </w:r>
      <w:r w:rsidR="006E6C5C" w:rsidRPr="008204FD">
        <w:t>output</w:t>
      </w:r>
      <w:r w:rsidR="006E6C5C" w:rsidRPr="008204FD">
        <w:t>为输出路径，手动输入一个不存在的目录即可</w:t>
      </w:r>
      <w:r w:rsidR="00E603DB" w:rsidRPr="008204FD">
        <w:rPr>
          <w:rFonts w:hint="eastAsia"/>
        </w:rPr>
        <w:t>）</w:t>
      </w:r>
      <w:r w:rsidR="006E6C5C" w:rsidRPr="008204FD">
        <w:t>，服务配置参数</w:t>
      </w:r>
      <w:proofErr w:type="gramStart"/>
      <w:r w:rsidR="006E6C5C" w:rsidRPr="008204FD">
        <w:t>不</w:t>
      </w:r>
      <w:proofErr w:type="gramEnd"/>
      <w:r w:rsidR="006E6C5C" w:rsidRPr="008204FD">
        <w:t>配置</w:t>
      </w:r>
      <w:r w:rsidR="00741431" w:rsidRPr="008204FD">
        <w:rPr>
          <w:rFonts w:hint="eastAsia"/>
        </w:rPr>
        <w:t>，</w:t>
      </w:r>
      <w:r w:rsidR="00741431" w:rsidRPr="008204FD">
        <w:t>点击</w:t>
      </w:r>
      <w:r w:rsidR="00741431" w:rsidRPr="008204FD">
        <w:rPr>
          <w:rFonts w:hint="eastAsia"/>
        </w:rPr>
        <w:t>“确定”</w:t>
      </w:r>
    </w:p>
    <w:p w14:paraId="3F838C19" w14:textId="3D9867FD" w:rsidR="00486F94" w:rsidRPr="008204FD" w:rsidRDefault="000A3A5B" w:rsidP="00E90201">
      <w:pPr>
        <w:pStyle w:val="1e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33B3165" wp14:editId="2A07831E">
                <wp:simplePos x="0" y="0"/>
                <wp:positionH relativeFrom="column">
                  <wp:posOffset>5183142</wp:posOffset>
                </wp:positionH>
                <wp:positionV relativeFrom="paragraph">
                  <wp:posOffset>1248410</wp:posOffset>
                </wp:positionV>
                <wp:extent cx="450850" cy="234315"/>
                <wp:effectExtent l="19050" t="19050" r="25400" b="13335"/>
                <wp:wrapNone/>
                <wp:docPr id="35955" name="矩形 35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343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472AE" id="矩形 35955" o:spid="_x0000_s1026" style="position:absolute;left:0;text-align:left;margin-left:408.1pt;margin-top:98.3pt;width:35.5pt;height:18.4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9778708" wp14:editId="4D5F01D0">
                <wp:simplePos x="0" y="0"/>
                <wp:positionH relativeFrom="column">
                  <wp:posOffset>5182870</wp:posOffset>
                </wp:positionH>
                <wp:positionV relativeFrom="paragraph">
                  <wp:posOffset>973092</wp:posOffset>
                </wp:positionV>
                <wp:extent cx="450850" cy="220980"/>
                <wp:effectExtent l="19050" t="19050" r="25400" b="26670"/>
                <wp:wrapNone/>
                <wp:docPr id="35953" name="矩形 35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4E921" id="矩形 35953" o:spid="_x0000_s1026" style="position:absolute;left:0;text-align:left;margin-left:408.1pt;margin-top:76.6pt;width:35.5pt;height:17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" filled="f" strokecolor="#c7000b" strokeweight="2.25pt"/>
            </w:pict>
          </mc:Fallback>
        </mc:AlternateContent>
      </w:r>
      <w:r w:rsidR="007E73AA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C02C6E3" wp14:editId="2574F58B">
                <wp:simplePos x="0" y="0"/>
                <wp:positionH relativeFrom="margin">
                  <wp:posOffset>2937509</wp:posOffset>
                </wp:positionH>
                <wp:positionV relativeFrom="paragraph">
                  <wp:posOffset>1456236</wp:posOffset>
                </wp:positionV>
                <wp:extent cx="609600" cy="314688"/>
                <wp:effectExtent l="38100" t="38100" r="19050" b="28575"/>
                <wp:wrapNone/>
                <wp:docPr id="35954" name="直接箭头连接符 35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3146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9134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5954" o:spid="_x0000_s1026" type="#_x0000_t32" style="position:absolute;left:0;text-align:left;margin-left:231.3pt;margin-top:114.65pt;width:48pt;height:24.8pt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" strokecolor="#c7000b" strokeweight="2.25pt">
                <v:stroke endarrow="block"/>
                <w10:wrap anchorx="margin"/>
              </v:shape>
            </w:pict>
          </mc:Fallback>
        </mc:AlternateContent>
      </w:r>
      <w:r w:rsidR="007E73AA" w:rsidRPr="008204FD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EDDED16" wp14:editId="1C9AC957">
                <wp:simplePos x="0" y="0"/>
                <wp:positionH relativeFrom="column">
                  <wp:posOffset>4374423</wp:posOffset>
                </wp:positionH>
                <wp:positionV relativeFrom="paragraph">
                  <wp:posOffset>1499780</wp:posOffset>
                </wp:positionV>
                <wp:extent cx="963386" cy="271690"/>
                <wp:effectExtent l="38100" t="19050" r="8255" b="71755"/>
                <wp:wrapNone/>
                <wp:docPr id="35948" name="直接箭头连接符 3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3386" cy="2716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95F84" id="直接箭头连接符 35948" o:spid="_x0000_s1026" type="#_x0000_t32" style="position:absolute;left:0;text-align:left;margin-left:344.45pt;margin-top:118.1pt;width:75.85pt;height:21.4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" strokecolor="#c7000b" strokeweight="2.25pt">
                <v:stroke endarrow="block"/>
              </v:shape>
            </w:pict>
          </mc:Fallback>
        </mc:AlternateContent>
      </w:r>
      <w:r w:rsidR="007E73AA" w:rsidRPr="008204FD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87B485B" wp14:editId="791AF277">
                <wp:simplePos x="0" y="0"/>
                <wp:positionH relativeFrom="column">
                  <wp:posOffset>3443696</wp:posOffset>
                </wp:positionH>
                <wp:positionV relativeFrom="paragraph">
                  <wp:posOffset>1548402</wp:posOffset>
                </wp:positionV>
                <wp:extent cx="1098913" cy="364672"/>
                <wp:effectExtent l="0" t="0" r="0" b="0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913" cy="3646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32277E" w14:textId="77777777" w:rsidR="007E73AA" w:rsidRPr="007E73AA" w:rsidRDefault="007E73AA" w:rsidP="007E73AA">
                            <w:pPr>
                              <w:ind w:left="0"/>
                              <w:jc w:val="center"/>
                              <w:rPr>
                                <w:b/>
                                <w:color w:val="C7000B"/>
                              </w:rPr>
                            </w:pPr>
                            <w:r w:rsidRPr="007E73AA">
                              <w:rPr>
                                <w:rFonts w:hint="eastAsia"/>
                                <w:b/>
                                <w:color w:val="C7000B"/>
                              </w:rPr>
                              <w:t>由</w:t>
                            </w:r>
                            <w:r w:rsidRPr="007E73AA">
                              <w:rPr>
                                <w:b/>
                                <w:color w:val="C7000B"/>
                              </w:rPr>
                              <w:t>OBS选择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B485B" id="矩形 210" o:spid="_x0000_s1026" style="position:absolute;left:0;text-align:left;margin-left:271.15pt;margin-top:121.9pt;width:86.55pt;height:28.7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" filled="f" stroked="f" strokeweight="2pt">
                <v:textbox>
                  <w:txbxContent>
                    <w:p w14:paraId="0F32277E" w14:textId="77777777" w:rsidR="007E73AA" w:rsidRPr="007E73AA" w:rsidRDefault="007E73AA" w:rsidP="007E73AA">
                      <w:pPr>
                        <w:ind w:left="0"/>
                        <w:jc w:val="center"/>
                        <w:rPr>
                          <w:b/>
                          <w:color w:val="C7000B"/>
                        </w:rPr>
                      </w:pPr>
                      <w:r w:rsidRPr="007E73AA">
                        <w:rPr>
                          <w:rFonts w:hint="eastAsia"/>
                          <w:b/>
                          <w:color w:val="C7000B"/>
                        </w:rPr>
                        <w:t>由</w:t>
                      </w:r>
                      <w:r w:rsidRPr="007E73AA">
                        <w:rPr>
                          <w:b/>
                          <w:color w:val="C7000B"/>
                        </w:rPr>
                        <w:t>OBS选择</w:t>
                      </w:r>
                    </w:p>
                  </w:txbxContent>
                </v:textbox>
              </v:rect>
            </w:pict>
          </mc:Fallback>
        </mc:AlternateContent>
      </w:r>
      <w:r w:rsidR="007E73AA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E2879ED" wp14:editId="54AE3A20">
                <wp:simplePos x="0" y="0"/>
                <wp:positionH relativeFrom="column">
                  <wp:posOffset>5120096</wp:posOffset>
                </wp:positionH>
                <wp:positionV relativeFrom="paragraph">
                  <wp:posOffset>846636</wp:posOffset>
                </wp:positionV>
                <wp:extent cx="208824" cy="120560"/>
                <wp:effectExtent l="38100" t="38100" r="20320" b="32385"/>
                <wp:wrapNone/>
                <wp:docPr id="35958" name="直接箭头连接符 35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824" cy="1205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C7DD8" id="直接箭头连接符 35958" o:spid="_x0000_s1026" type="#_x0000_t32" style="position:absolute;left:0;text-align:left;margin-left:403.15pt;margin-top:66.65pt;width:16.45pt;height:9.5pt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" strokecolor="#c7000b" strokeweight="2.25pt">
                <v:stroke endarrow="block"/>
              </v:shape>
            </w:pict>
          </mc:Fallback>
        </mc:AlternateContent>
      </w:r>
      <w:r w:rsidR="007E73AA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27D9014" wp14:editId="4A510C81">
                <wp:simplePos x="0" y="0"/>
                <wp:positionH relativeFrom="column">
                  <wp:posOffset>4118609</wp:posOffset>
                </wp:positionH>
                <wp:positionV relativeFrom="paragraph">
                  <wp:posOffset>873851</wp:posOffset>
                </wp:positionV>
                <wp:extent cx="234043" cy="177800"/>
                <wp:effectExtent l="38100" t="19050" r="13970" b="50800"/>
                <wp:wrapNone/>
                <wp:docPr id="35956" name="直接箭头连接符 35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043" cy="177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4B6F" id="直接箭头连接符 35956" o:spid="_x0000_s1026" type="#_x0000_t32" style="position:absolute;left:0;text-align:left;margin-left:324.3pt;margin-top:68.8pt;width:18.45pt;height:14pt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" strokecolor="#c7000b" strokeweight="2.25pt">
                <v:stroke endarrow="block"/>
              </v:shape>
            </w:pict>
          </mc:Fallback>
        </mc:AlternateContent>
      </w:r>
      <w:r w:rsidR="007E73AA" w:rsidRPr="008204FD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17D5C54" wp14:editId="6E80A049">
                <wp:simplePos x="0" y="0"/>
                <wp:positionH relativeFrom="column">
                  <wp:posOffset>4194810</wp:posOffset>
                </wp:positionH>
                <wp:positionV relativeFrom="paragraph">
                  <wp:posOffset>623479</wp:posOffset>
                </wp:positionV>
                <wp:extent cx="1098913" cy="364672"/>
                <wp:effectExtent l="0" t="0" r="0" b="0"/>
                <wp:wrapNone/>
                <wp:docPr id="209" name="矩形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913" cy="3646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C86B9" w14:textId="5FB7AD7A" w:rsidR="007E73AA" w:rsidRPr="007E73AA" w:rsidRDefault="007E73AA" w:rsidP="007E73AA">
                            <w:pPr>
                              <w:ind w:left="0"/>
                              <w:jc w:val="center"/>
                              <w:rPr>
                                <w:b/>
                                <w:color w:val="C7000B"/>
                              </w:rPr>
                            </w:pPr>
                            <w:r w:rsidRPr="007E73AA">
                              <w:rPr>
                                <w:rFonts w:hint="eastAsia"/>
                                <w:b/>
                                <w:color w:val="C7000B"/>
                              </w:rPr>
                              <w:t>由</w:t>
                            </w:r>
                            <w:r w:rsidRPr="007E73AA">
                              <w:rPr>
                                <w:b/>
                                <w:color w:val="C7000B"/>
                              </w:rPr>
                              <w:t>OBS选择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D5C54" id="矩形 209" o:spid="_x0000_s1027" style="position:absolute;left:0;text-align:left;margin-left:330.3pt;margin-top:49.1pt;width:86.55pt;height:28.7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" filled="f" stroked="f" strokeweight="2pt">
                <v:textbox>
                  <w:txbxContent>
                    <w:p w14:paraId="33FC86B9" w14:textId="5FB7AD7A" w:rsidR="007E73AA" w:rsidRPr="007E73AA" w:rsidRDefault="007E73AA" w:rsidP="007E73AA">
                      <w:pPr>
                        <w:ind w:left="0"/>
                        <w:jc w:val="center"/>
                        <w:rPr>
                          <w:b/>
                          <w:color w:val="C7000B"/>
                        </w:rPr>
                      </w:pPr>
                      <w:r w:rsidRPr="007E73AA">
                        <w:rPr>
                          <w:rFonts w:hint="eastAsia"/>
                          <w:b/>
                          <w:color w:val="C7000B"/>
                        </w:rPr>
                        <w:t>由</w:t>
                      </w:r>
                      <w:r w:rsidRPr="007E73AA">
                        <w:rPr>
                          <w:b/>
                          <w:color w:val="C7000B"/>
                        </w:rPr>
                        <w:t>OBS选择</w:t>
                      </w:r>
                    </w:p>
                  </w:txbxContent>
                </v:textbox>
              </v:rect>
            </w:pict>
          </mc:Fallback>
        </mc:AlternateContent>
      </w:r>
      <w:r w:rsidR="00486F94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EC74B61" wp14:editId="08565A5F">
                <wp:simplePos x="0" y="0"/>
                <wp:positionH relativeFrom="column">
                  <wp:posOffset>2234928</wp:posOffset>
                </wp:positionH>
                <wp:positionV relativeFrom="paragraph">
                  <wp:posOffset>1437640</wp:posOffset>
                </wp:positionV>
                <wp:extent cx="816428" cy="10886"/>
                <wp:effectExtent l="19050" t="19050" r="22225" b="27305"/>
                <wp:wrapNone/>
                <wp:docPr id="35961" name="直接连接符 35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6428" cy="1088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8A4F46" id="直接连接符 35961" o:spid="_x0000_s1026" style="position:absolute;left:0;text-align:lef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pt,113.2pt" to="240.3pt,1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" strokecolor="#c7000b" strokeweight="2.25pt"/>
            </w:pict>
          </mc:Fallback>
        </mc:AlternateContent>
      </w:r>
      <w:r w:rsidR="00486F94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5F54463" wp14:editId="1ADA21F0">
                <wp:simplePos x="0" y="0"/>
                <wp:positionH relativeFrom="column">
                  <wp:posOffset>1774553</wp:posOffset>
                </wp:positionH>
                <wp:positionV relativeFrom="paragraph">
                  <wp:posOffset>1249045</wp:posOffset>
                </wp:positionV>
                <wp:extent cx="2350477" cy="240323"/>
                <wp:effectExtent l="19050" t="19050" r="12065" b="26670"/>
                <wp:wrapNone/>
                <wp:docPr id="35957" name="矩形 35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0477" cy="2403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3985F" id="矩形 35957" o:spid="_x0000_s1026" style="position:absolute;left:0;text-align:left;margin-left:139.75pt;margin-top:98.35pt;width:185.1pt;height:18.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" filled="f" strokecolor="#c7000b" strokeweight="2.25pt"/>
            </w:pict>
          </mc:Fallback>
        </mc:AlternateContent>
      </w:r>
      <w:r w:rsidR="00486F94" w:rsidRPr="008204FD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983C74C" wp14:editId="5D74F714">
                <wp:simplePos x="0" y="0"/>
                <wp:positionH relativeFrom="column">
                  <wp:posOffset>1773555</wp:posOffset>
                </wp:positionH>
                <wp:positionV relativeFrom="paragraph">
                  <wp:posOffset>975723</wp:posOffset>
                </wp:positionV>
                <wp:extent cx="2344616" cy="227135"/>
                <wp:effectExtent l="19050" t="19050" r="17780" b="20955"/>
                <wp:wrapNone/>
                <wp:docPr id="35951" name="矩形 35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616" cy="2271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44A20" id="矩形 35951" o:spid="_x0000_s1026" style="position:absolute;left:0;text-align:left;margin-left:139.65pt;margin-top:76.85pt;width:184.6pt;height:17.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4B518E59" wp14:editId="213CFDE2">
            <wp:extent cx="5400000" cy="3175200"/>
            <wp:effectExtent l="19050" t="19050" r="10795" b="2540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75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BD834" w14:textId="17CDD0F9" w:rsidR="003B45D4" w:rsidRPr="008204FD" w:rsidRDefault="003B45D4" w:rsidP="00E90201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="00314343" w:rsidRPr="008204FD">
        <w:rPr>
          <w:rFonts w:hint="eastAsia"/>
        </w:rPr>
        <w:t>作业创建完成，状态开始为“已接受”</w:t>
      </w:r>
      <w:r w:rsidRPr="008204FD">
        <w:rPr>
          <w:rFonts w:hint="eastAsia"/>
        </w:rPr>
        <w:t>，不需要用户手动执行作业</w:t>
      </w:r>
    </w:p>
    <w:p w14:paraId="69229A2A" w14:textId="0322F0EE" w:rsidR="008A74DF" w:rsidRPr="008204FD" w:rsidRDefault="008A74DF" w:rsidP="008A74DF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78030B7" wp14:editId="01566DD8">
                <wp:simplePos x="0" y="0"/>
                <wp:positionH relativeFrom="margin">
                  <wp:posOffset>2795996</wp:posOffset>
                </wp:positionH>
                <wp:positionV relativeFrom="paragraph">
                  <wp:posOffset>242934</wp:posOffset>
                </wp:positionV>
                <wp:extent cx="337275" cy="168638"/>
                <wp:effectExtent l="19050" t="19050" r="24765" b="22225"/>
                <wp:wrapNone/>
                <wp:docPr id="35962" name="矩形 35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75" cy="1686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79E34" id="矩形 35962" o:spid="_x0000_s1026" style="position:absolute;left:0;text-align:left;margin-left:220.15pt;margin-top:19.15pt;width:26.55pt;height:13.3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" filled="f" strokecolor="#c7000b" strokeweight="2.25pt">
                <w10:wrap anchorx="margin"/>
              </v:rect>
            </w:pict>
          </mc:Fallback>
        </mc:AlternateContent>
      </w:r>
      <w:r w:rsidR="008C5A71" w:rsidRPr="008204FD">
        <w:rPr>
          <w:noProof/>
        </w:rPr>
        <w:drawing>
          <wp:inline distT="0" distB="0" distL="0" distR="0" wp14:anchorId="6E8199EC" wp14:editId="58D62C36">
            <wp:extent cx="5400000" cy="439200"/>
            <wp:effectExtent l="19050" t="19050" r="10795" b="1841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9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5E0FF2" w14:textId="1E7506A5" w:rsidR="003B45D4" w:rsidRPr="008204FD" w:rsidRDefault="003B45D4" w:rsidP="00E90201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等待作业状态变为“已完成”则作业执行完毕</w:t>
      </w:r>
      <w:r w:rsidR="004B76E4" w:rsidRPr="008204FD">
        <w:rPr>
          <w:rFonts w:hint="eastAsia"/>
        </w:rPr>
        <w:t>（若出现错误可以查看日志）</w:t>
      </w:r>
    </w:p>
    <w:p w14:paraId="2DEC4653" w14:textId="39EDEB85" w:rsidR="00E849A9" w:rsidRPr="008204FD" w:rsidRDefault="002C6492" w:rsidP="00E90201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577E0AE" wp14:editId="3EFD319F">
                <wp:simplePos x="0" y="0"/>
                <wp:positionH relativeFrom="margin">
                  <wp:posOffset>2806700</wp:posOffset>
                </wp:positionH>
                <wp:positionV relativeFrom="paragraph">
                  <wp:posOffset>242933</wp:posOffset>
                </wp:positionV>
                <wp:extent cx="326572" cy="161108"/>
                <wp:effectExtent l="19050" t="19050" r="16510" b="10795"/>
                <wp:wrapNone/>
                <wp:docPr id="35964" name="矩形 35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2" cy="1611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10EF2" id="矩形 35964" o:spid="_x0000_s1026" style="position:absolute;left:0;text-align:left;margin-left:221pt;margin-top:19.15pt;width:25.7pt;height:12.7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" filled="f" strokecolor="#c7000b" strokeweight="2.25pt">
                <w10:wrap anchorx="margin"/>
              </v:rect>
            </w:pict>
          </mc:Fallback>
        </mc:AlternateContent>
      </w:r>
      <w:r w:rsidRPr="008204FD">
        <w:rPr>
          <w:noProof/>
        </w:rPr>
        <w:drawing>
          <wp:inline distT="0" distB="0" distL="0" distR="0" wp14:anchorId="456663EE" wp14:editId="0AFE9672">
            <wp:extent cx="5400000" cy="446400"/>
            <wp:effectExtent l="19050" t="19050" r="10795" b="1143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88DF6" w14:textId="509331E5" w:rsidR="00E849A9" w:rsidRPr="008204FD" w:rsidRDefault="00E849A9" w:rsidP="00E849A9">
      <w:pPr>
        <w:pStyle w:val="30"/>
      </w:pPr>
      <w:r w:rsidRPr="008204FD">
        <w:rPr>
          <w:rFonts w:hint="eastAsia"/>
        </w:rPr>
        <w:t>查看程序输出结果</w:t>
      </w:r>
    </w:p>
    <w:p w14:paraId="25CDDDA9" w14:textId="2DE6C83F" w:rsidR="00313CD8" w:rsidRPr="008204FD" w:rsidRDefault="00313CD8" w:rsidP="00E849A9">
      <w:pPr>
        <w:pStyle w:val="1e"/>
      </w:pPr>
      <w:r w:rsidRPr="008204FD">
        <w:rPr>
          <w:rFonts w:hint="eastAsia"/>
        </w:rPr>
        <w:t>下载结果文件</w:t>
      </w:r>
      <w:r w:rsidR="00167A21" w:rsidRPr="008204FD">
        <w:rPr>
          <w:rFonts w:hint="eastAsia"/>
        </w:rPr>
        <w:t>（结果文件会存入指定的</w:t>
      </w:r>
      <w:r w:rsidR="00167A21" w:rsidRPr="008204FD">
        <w:rPr>
          <w:rFonts w:hint="eastAsia"/>
        </w:rPr>
        <w:t>output</w:t>
      </w:r>
      <w:r w:rsidR="00167A21" w:rsidRPr="008204FD">
        <w:rPr>
          <w:rFonts w:hint="eastAsia"/>
        </w:rPr>
        <w:t>目录）</w:t>
      </w:r>
    </w:p>
    <w:p w14:paraId="3FC0E511" w14:textId="375DA002" w:rsidR="00E849A9" w:rsidRPr="008204FD" w:rsidRDefault="00E849A9" w:rsidP="00E849A9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进入</w:t>
      </w:r>
      <w:r w:rsidRPr="008204FD">
        <w:t>OBS</w:t>
      </w:r>
      <w:r w:rsidRPr="008204FD">
        <w:t>控制台，点击桶名称</w:t>
      </w:r>
      <w:proofErr w:type="spellStart"/>
      <w:r w:rsidR="000E4FDC" w:rsidRPr="008204FD">
        <w:t>obs-csbd</w:t>
      </w:r>
      <w:proofErr w:type="spellEnd"/>
      <w:r w:rsidRPr="008204FD">
        <w:t>进入桶中可以看到已经生成的</w:t>
      </w:r>
      <w:r w:rsidRPr="008204FD">
        <w:t>output</w:t>
      </w:r>
      <w:r w:rsidRPr="008204FD">
        <w:t>输出目录</w:t>
      </w:r>
    </w:p>
    <w:p w14:paraId="6E5EC406" w14:textId="61B94E5D" w:rsidR="00E849A9" w:rsidRPr="008204FD" w:rsidRDefault="009E3B86" w:rsidP="00E849A9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FECD715" wp14:editId="6362D604">
                <wp:simplePos x="0" y="0"/>
                <wp:positionH relativeFrom="column">
                  <wp:posOffset>890270</wp:posOffset>
                </wp:positionH>
                <wp:positionV relativeFrom="paragraph">
                  <wp:posOffset>542018</wp:posOffset>
                </wp:positionV>
                <wp:extent cx="451757" cy="174171"/>
                <wp:effectExtent l="19050" t="19050" r="24765" b="16510"/>
                <wp:wrapNone/>
                <wp:docPr id="35966" name="矩形 35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757" cy="174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E8516" id="矩形 35966" o:spid="_x0000_s1026" style="position:absolute;left:0;text-align:left;margin-left:70.1pt;margin-top:42.7pt;width:35.55pt;height:13.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66FD11A1" wp14:editId="1D0029BE">
            <wp:extent cx="5400000" cy="975600"/>
            <wp:effectExtent l="19050" t="19050" r="10795" b="1524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7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59BCA" w14:textId="7BE294C4" w:rsidR="00313CD8" w:rsidRPr="008204FD" w:rsidRDefault="003B4459" w:rsidP="00E849A9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="00313CD8" w:rsidRPr="008204FD">
        <w:rPr>
          <w:rFonts w:hint="eastAsia"/>
        </w:rPr>
        <w:t>点击进入</w:t>
      </w:r>
      <w:r w:rsidR="00313CD8" w:rsidRPr="008204FD">
        <w:t>output</w:t>
      </w:r>
      <w:r w:rsidR="00313CD8" w:rsidRPr="008204FD">
        <w:t>目录中可以看到输出文件</w:t>
      </w:r>
      <w:r w:rsidR="00FB75A5" w:rsidRPr="008204FD">
        <w:rPr>
          <w:rFonts w:hint="eastAsia"/>
        </w:rPr>
        <w:t>，点击结果文件“</w:t>
      </w:r>
      <w:r w:rsidR="00FB75A5" w:rsidRPr="008204FD">
        <w:t>part-r-00000</w:t>
      </w:r>
      <w:r w:rsidR="00FB75A5" w:rsidRPr="008204FD">
        <w:rPr>
          <w:rFonts w:hint="eastAsia"/>
        </w:rPr>
        <w:t>”</w:t>
      </w:r>
      <w:r w:rsidR="00FB75A5" w:rsidRPr="008204FD">
        <w:t>后面的</w:t>
      </w:r>
      <w:r w:rsidR="00FB75A5" w:rsidRPr="008204FD">
        <w:rPr>
          <w:rFonts w:hint="eastAsia"/>
        </w:rPr>
        <w:t>“</w:t>
      </w:r>
      <w:r w:rsidR="00FB75A5" w:rsidRPr="008204FD">
        <w:t>下载</w:t>
      </w:r>
      <w:r w:rsidR="00FB75A5" w:rsidRPr="008204FD">
        <w:rPr>
          <w:rFonts w:hint="eastAsia"/>
        </w:rPr>
        <w:t>”</w:t>
      </w:r>
      <w:r w:rsidR="00FB75A5" w:rsidRPr="008204FD">
        <w:t>，把文件下载到本地</w:t>
      </w:r>
    </w:p>
    <w:p w14:paraId="74AFEBDC" w14:textId="71D34DB7" w:rsidR="003B4459" w:rsidRPr="008204FD" w:rsidRDefault="00FB75A5" w:rsidP="00E849A9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7CD0C8F" wp14:editId="7081753A">
                <wp:simplePos x="0" y="0"/>
                <wp:positionH relativeFrom="column">
                  <wp:posOffset>5080726</wp:posOffset>
                </wp:positionH>
                <wp:positionV relativeFrom="paragraph">
                  <wp:posOffset>800100</wp:posOffset>
                </wp:positionV>
                <wp:extent cx="260804" cy="177710"/>
                <wp:effectExtent l="19050" t="19050" r="25400" b="13335"/>
                <wp:wrapNone/>
                <wp:docPr id="35970" name="矩形 35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04" cy="177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F4C28" id="矩形 35970" o:spid="_x0000_s1026" style="position:absolute;left:0;text-align:left;margin-left:400.05pt;margin-top:63pt;width:20.55pt;height:14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" filled="f" strokecolor="#c7000b" strokeweight="2.25pt"/>
            </w:pict>
          </mc:Fallback>
        </mc:AlternateContent>
      </w:r>
      <w:r w:rsidR="00D5767D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B3900AB" wp14:editId="57A2E64C">
                <wp:simplePos x="0" y="0"/>
                <wp:positionH relativeFrom="column">
                  <wp:posOffset>863781</wp:posOffset>
                </wp:positionH>
                <wp:positionV relativeFrom="paragraph">
                  <wp:posOffset>548549</wp:posOffset>
                </wp:positionV>
                <wp:extent cx="609600" cy="429986"/>
                <wp:effectExtent l="19050" t="19050" r="19050" b="27305"/>
                <wp:wrapNone/>
                <wp:docPr id="35968" name="矩形 35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299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E2162" id="矩形 35968" o:spid="_x0000_s1026" style="position:absolute;left:0;text-align:left;margin-left:68pt;margin-top:43.2pt;width:48pt;height:33.8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" filled="f" strokecolor="#c7000b" strokeweight="2.25pt"/>
            </w:pict>
          </mc:Fallback>
        </mc:AlternateContent>
      </w:r>
      <w:r w:rsidR="00D5767D" w:rsidRPr="008204FD">
        <w:rPr>
          <w:noProof/>
        </w:rPr>
        <w:drawing>
          <wp:inline distT="0" distB="0" distL="0" distR="0" wp14:anchorId="0C3FFAAF" wp14:editId="7087312A">
            <wp:extent cx="5400000" cy="979200"/>
            <wp:effectExtent l="19050" t="19050" r="10795" b="1143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79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437E07" w14:textId="2DF39E11" w:rsidR="00DC0B0C" w:rsidRPr="008204FD" w:rsidRDefault="00DC0B0C" w:rsidP="00E849A9">
      <w:pPr>
        <w:pStyle w:val="1e"/>
      </w:pPr>
      <w:r w:rsidRPr="008204FD">
        <w:t>查看结果内容</w:t>
      </w:r>
    </w:p>
    <w:p w14:paraId="4440C01C" w14:textId="48AD5E8E" w:rsidR="00E90201" w:rsidRPr="008204FD" w:rsidRDefault="00FB1CEB" w:rsidP="00783004">
      <w:pPr>
        <w:pStyle w:val="1e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A4BCECC" wp14:editId="5CE8F4E8">
                <wp:simplePos x="0" y="0"/>
                <wp:positionH relativeFrom="column">
                  <wp:posOffset>649968</wp:posOffset>
                </wp:positionH>
                <wp:positionV relativeFrom="paragraph">
                  <wp:posOffset>476250</wp:posOffset>
                </wp:positionV>
                <wp:extent cx="729342" cy="1328057"/>
                <wp:effectExtent l="19050" t="19050" r="13970" b="24765"/>
                <wp:wrapNone/>
                <wp:docPr id="35972" name="矩形 35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342" cy="1328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817B3" id="矩形 35972" o:spid="_x0000_s1026" style="position:absolute;left:0;text-align:left;margin-left:51.2pt;margin-top:37.5pt;width:57.45pt;height:104.5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" filled="f" strokecolor="#c7000b" strokeweight="2.25pt"/>
            </w:pict>
          </mc:Fallback>
        </mc:AlternateContent>
      </w:r>
      <w:r w:rsidR="00DC0B0C" w:rsidRPr="008204FD">
        <w:rPr>
          <w:rFonts w:hint="eastAsia"/>
        </w:rPr>
        <w:t>#</w:t>
      </w:r>
      <w:r w:rsidR="00DC0B0C" w:rsidRPr="008204FD">
        <w:t xml:space="preserve"> </w:t>
      </w:r>
      <w:r w:rsidR="00DC0B0C" w:rsidRPr="008204FD">
        <w:t>使用</w:t>
      </w:r>
      <w:r w:rsidR="003C024C" w:rsidRPr="008204FD">
        <w:t>notepad</w:t>
      </w:r>
      <w:r w:rsidR="003C024C" w:rsidRPr="008204FD">
        <w:rPr>
          <w:rFonts w:hint="eastAsia"/>
        </w:rPr>
        <w:t>（</w:t>
      </w:r>
      <w:r w:rsidR="003C024C" w:rsidRPr="008204FD">
        <w:t>或其他任意文本编辑器</w:t>
      </w:r>
      <w:r w:rsidR="003C024C" w:rsidRPr="008204FD">
        <w:t>)</w:t>
      </w:r>
      <w:r w:rsidR="003C024C" w:rsidRPr="008204FD">
        <w:t>打开下载的结果文件</w:t>
      </w:r>
      <w:r w:rsidR="003C024C" w:rsidRPr="008204FD">
        <w:rPr>
          <w:rFonts w:hint="eastAsia"/>
        </w:rPr>
        <w:t>）</w:t>
      </w:r>
      <w:r w:rsidR="00DC0B0C" w:rsidRPr="008204FD">
        <w:rPr>
          <w:rFonts w:hint="eastAsia"/>
        </w:rPr>
        <w:t>，</w:t>
      </w:r>
      <w:r w:rsidR="00DC0B0C" w:rsidRPr="008204FD">
        <w:t>可以看到输出结果内容</w:t>
      </w:r>
      <w:r w:rsidR="00E2736D" w:rsidRPr="008204FD">
        <w:rPr>
          <w:noProof/>
        </w:rPr>
        <w:t xml:space="preserve"> </w:t>
      </w:r>
      <w:r w:rsidR="00E2736D" w:rsidRPr="008204FD">
        <w:rPr>
          <w:noProof/>
        </w:rPr>
        <w:drawing>
          <wp:inline distT="0" distB="0" distL="0" distR="0" wp14:anchorId="0B7E2E1C" wp14:editId="5C3EA5B5">
            <wp:extent cx="5400000" cy="201960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A953" w14:textId="48896078" w:rsidR="00DC6966" w:rsidRPr="008204FD" w:rsidRDefault="00DC6966" w:rsidP="00382C74">
      <w:pPr>
        <w:pStyle w:val="2"/>
      </w:pPr>
      <w:bookmarkStart w:id="40" w:name="_Toc466755580"/>
      <w:bookmarkStart w:id="41" w:name="_Toc69399521"/>
      <w:r w:rsidRPr="008204FD">
        <w:t>结果验证</w:t>
      </w:r>
      <w:bookmarkEnd w:id="40"/>
      <w:bookmarkEnd w:id="41"/>
      <w:r w:rsidRPr="008204FD">
        <w:t xml:space="preserve"> </w:t>
      </w:r>
    </w:p>
    <w:p w14:paraId="0D1AA122" w14:textId="7F315B16" w:rsidR="00DC6966" w:rsidRPr="008204FD" w:rsidRDefault="00DC6966" w:rsidP="00382C74">
      <w:pPr>
        <w:pStyle w:val="3"/>
      </w:pPr>
      <w:bookmarkStart w:id="42" w:name="_Toc466755581"/>
      <w:bookmarkStart w:id="43" w:name="_Toc69399522"/>
      <w:r w:rsidRPr="008204FD">
        <w:t>查看</w:t>
      </w:r>
      <w:bookmarkEnd w:id="42"/>
      <w:r w:rsidR="00783004" w:rsidRPr="008204FD">
        <w:rPr>
          <w:rFonts w:hint="eastAsia"/>
        </w:rPr>
        <w:t>作业</w:t>
      </w:r>
      <w:r w:rsidR="00783004" w:rsidRPr="008204FD">
        <w:t>日志</w:t>
      </w:r>
      <w:bookmarkEnd w:id="43"/>
    </w:p>
    <w:p w14:paraId="6E2679E9" w14:textId="7DC8EB13" w:rsidR="00783004" w:rsidRPr="008204FD" w:rsidRDefault="00DC6966" w:rsidP="001454D1">
      <w:pPr>
        <w:pStyle w:val="1e"/>
        <w:rPr>
          <w:noProof/>
        </w:rPr>
      </w:pPr>
      <w:r w:rsidRPr="008204FD">
        <w:t>#</w:t>
      </w:r>
      <w:r w:rsidR="00783004" w:rsidRPr="008204FD">
        <w:t xml:space="preserve"> </w:t>
      </w:r>
      <w:r w:rsidR="009B6629" w:rsidRPr="008204FD">
        <w:rPr>
          <w:rFonts w:hint="eastAsia"/>
        </w:rPr>
        <w:t>在</w:t>
      </w:r>
      <w:r w:rsidR="00783004" w:rsidRPr="008204FD">
        <w:rPr>
          <w:rFonts w:hint="eastAsia"/>
        </w:rPr>
        <w:t>集群的“作业管理”界面，点击</w:t>
      </w:r>
      <w:r w:rsidR="008C0774" w:rsidRPr="008204FD">
        <w:rPr>
          <w:rFonts w:hint="eastAsia"/>
        </w:rPr>
        <w:t>对应作业后面的</w:t>
      </w:r>
      <w:r w:rsidR="00783004" w:rsidRPr="008204FD">
        <w:rPr>
          <w:rFonts w:hint="eastAsia"/>
        </w:rPr>
        <w:t>“查看日志”</w:t>
      </w:r>
      <w:r w:rsidR="00AC3B1E" w:rsidRPr="008204FD">
        <w:rPr>
          <w:noProof/>
        </w:rPr>
        <w:t xml:space="preserve"> </w:t>
      </w:r>
    </w:p>
    <w:p w14:paraId="34BA164E" w14:textId="1FEF4418" w:rsidR="00AC3B1E" w:rsidRPr="008204FD" w:rsidRDefault="00AC3B1E" w:rsidP="001454D1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2492F6C" wp14:editId="16784F4F">
                <wp:simplePos x="0" y="0"/>
                <wp:positionH relativeFrom="column">
                  <wp:posOffset>5102860</wp:posOffset>
                </wp:positionH>
                <wp:positionV relativeFrom="paragraph">
                  <wp:posOffset>1180828</wp:posOffset>
                </wp:positionV>
                <wp:extent cx="342900" cy="139882"/>
                <wp:effectExtent l="19050" t="19050" r="19050" b="12700"/>
                <wp:wrapNone/>
                <wp:docPr id="35974" name="矩形 35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39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1E7DE" id="矩形 35974" o:spid="_x0000_s1026" style="position:absolute;left:0;text-align:left;margin-left:401.8pt;margin-top:93pt;width:27pt;height:1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0E1C9F8F" wp14:editId="44E57AF8">
            <wp:extent cx="5400000" cy="1342800"/>
            <wp:effectExtent l="19050" t="19050" r="10795" b="1016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42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42FC9E" w14:textId="1BD88D35" w:rsidR="008C0774" w:rsidRPr="008204FD" w:rsidRDefault="00F7035C" w:rsidP="001454D1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77E088D" wp14:editId="0A317F01">
                <wp:simplePos x="0" y="0"/>
                <wp:positionH relativeFrom="margin">
                  <wp:posOffset>796290</wp:posOffset>
                </wp:positionH>
                <wp:positionV relativeFrom="paragraph">
                  <wp:posOffset>955312</wp:posOffset>
                </wp:positionV>
                <wp:extent cx="2618014" cy="221273"/>
                <wp:effectExtent l="19050" t="19050" r="11430" b="26670"/>
                <wp:wrapNone/>
                <wp:docPr id="35976" name="矩形 35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8014" cy="2212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39319" id="矩形 35976" o:spid="_x0000_s1026" style="position:absolute;left:0;text-align:left;margin-left:62.7pt;margin-top:75.2pt;width:206.15pt;height:17.4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" filled="f" strokecolor="#c7000b" strokeweight="2.25pt">
                <w10:wrap anchorx="margin"/>
              </v:rect>
            </w:pict>
          </mc:Fallback>
        </mc:AlternateContent>
      </w:r>
      <w:r w:rsidR="008C0774" w:rsidRPr="008204FD">
        <w:rPr>
          <w:rFonts w:hint="eastAsia"/>
        </w:rPr>
        <w:t>#</w:t>
      </w:r>
      <w:r w:rsidR="008C0774" w:rsidRPr="008204FD">
        <w:t xml:space="preserve"> </w:t>
      </w:r>
      <w:r w:rsidR="008C0774" w:rsidRPr="008204FD">
        <w:rPr>
          <w:rFonts w:hint="eastAsia"/>
        </w:rPr>
        <w:t>可以</w:t>
      </w:r>
      <w:r w:rsidR="005D6AEB" w:rsidRPr="008204FD">
        <w:rPr>
          <w:rFonts w:hint="eastAsia"/>
        </w:rPr>
        <w:t>看到</w:t>
      </w:r>
      <w:r w:rsidR="008C0774" w:rsidRPr="008204FD">
        <w:rPr>
          <w:rFonts w:hint="eastAsia"/>
        </w:rPr>
        <w:t>作业的日志信息</w:t>
      </w:r>
      <w:r w:rsidR="003F4C7D" w:rsidRPr="008204FD">
        <w:rPr>
          <w:rFonts w:hint="eastAsia"/>
        </w:rPr>
        <w:t>（</w:t>
      </w:r>
      <w:r w:rsidR="008C0774" w:rsidRPr="008204FD">
        <w:rPr>
          <w:rFonts w:hint="eastAsia"/>
        </w:rPr>
        <w:t>点击不同的标签可以查看不同的日志信息</w:t>
      </w:r>
      <w:r w:rsidR="003F4C7D" w:rsidRPr="008204FD">
        <w:rPr>
          <w:rFonts w:hint="eastAsia"/>
        </w:rPr>
        <w:t>）</w:t>
      </w:r>
      <w:r w:rsidRPr="008204FD">
        <w:rPr>
          <w:noProof/>
        </w:rPr>
        <w:t xml:space="preserve"> </w:t>
      </w:r>
      <w:r w:rsidRPr="008204FD">
        <w:rPr>
          <w:noProof/>
        </w:rPr>
        <w:drawing>
          <wp:inline distT="0" distB="0" distL="0" distR="0" wp14:anchorId="4F0DB9F7" wp14:editId="2A2749B6">
            <wp:extent cx="5400000" cy="1854000"/>
            <wp:effectExtent l="19050" t="19050" r="10795" b="1333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5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3F5F9" w14:textId="00C80470" w:rsidR="008C0774" w:rsidRPr="008204FD" w:rsidRDefault="00B921B1" w:rsidP="007B2871">
      <w:pPr>
        <w:pStyle w:val="3"/>
      </w:pPr>
      <w:bookmarkStart w:id="44" w:name="_Toc69399523"/>
      <w:r w:rsidRPr="008204FD">
        <w:rPr>
          <w:rFonts w:hint="eastAsia"/>
        </w:rPr>
        <w:t>使用组件管理</w:t>
      </w:r>
      <w:bookmarkEnd w:id="44"/>
    </w:p>
    <w:p w14:paraId="1DA96815" w14:textId="551F9862" w:rsidR="007B2871" w:rsidRPr="008204FD" w:rsidRDefault="007B2871" w:rsidP="007B2871">
      <w:pPr>
        <w:pStyle w:val="30"/>
      </w:pPr>
      <w:r w:rsidRPr="008204FD">
        <w:t>同步</w:t>
      </w:r>
      <w:r w:rsidRPr="008204FD">
        <w:t>IAM</w:t>
      </w:r>
      <w:r w:rsidRPr="008204FD">
        <w:t>账户</w:t>
      </w:r>
      <w:r w:rsidR="0063539A" w:rsidRPr="008204FD">
        <w:rPr>
          <w:rFonts w:hint="eastAsia"/>
        </w:rPr>
        <w:t>（同步后才能使用组件管理）</w:t>
      </w:r>
    </w:p>
    <w:p w14:paraId="518D4258" w14:textId="5C8B1F41" w:rsidR="007B2871" w:rsidRPr="008204FD" w:rsidRDefault="007B2871" w:rsidP="007B2871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进入</w:t>
      </w:r>
      <w:proofErr w:type="spellStart"/>
      <w:r w:rsidRPr="008204FD">
        <w:t>mrs_test</w:t>
      </w:r>
      <w:proofErr w:type="spellEnd"/>
      <w:r w:rsidRPr="008204FD">
        <w:t>集群页面，选择</w:t>
      </w:r>
      <w:r w:rsidRPr="008204FD">
        <w:rPr>
          <w:rFonts w:hint="eastAsia"/>
        </w:rPr>
        <w:t>“概览”</w:t>
      </w:r>
      <w:r w:rsidRPr="008204FD">
        <w:t>标签，点击</w:t>
      </w:r>
      <w:r w:rsidRPr="008204FD">
        <w:rPr>
          <w:rFonts w:hint="eastAsia"/>
        </w:rPr>
        <w:t>“</w:t>
      </w:r>
      <w:r w:rsidRPr="008204FD">
        <w:t>IAM</w:t>
      </w:r>
      <w:r w:rsidRPr="008204FD">
        <w:t>用户同步</w:t>
      </w:r>
      <w:r w:rsidRPr="008204FD">
        <w:rPr>
          <w:rFonts w:hint="eastAsia"/>
        </w:rPr>
        <w:t>”</w:t>
      </w:r>
      <w:r w:rsidRPr="008204FD">
        <w:t>后面的</w:t>
      </w:r>
      <w:r w:rsidRPr="008204FD">
        <w:rPr>
          <w:rFonts w:hint="eastAsia"/>
        </w:rPr>
        <w:t>“</w:t>
      </w:r>
      <w:r w:rsidRPr="008204FD">
        <w:t>点击同步</w:t>
      </w:r>
      <w:r w:rsidRPr="008204FD">
        <w:rPr>
          <w:rFonts w:hint="eastAsia"/>
        </w:rPr>
        <w:t>”</w:t>
      </w:r>
    </w:p>
    <w:p w14:paraId="722C4C99" w14:textId="4AEF7A8B" w:rsidR="00D57BA6" w:rsidRPr="008204FD" w:rsidRDefault="00BC12E9" w:rsidP="007B2871">
      <w:pPr>
        <w:pStyle w:val="1e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09C927D" wp14:editId="2EA4EC99">
                <wp:simplePos x="0" y="0"/>
                <wp:positionH relativeFrom="column">
                  <wp:posOffset>1348196</wp:posOffset>
                </wp:positionH>
                <wp:positionV relativeFrom="paragraph">
                  <wp:posOffset>1347380</wp:posOffset>
                </wp:positionV>
                <wp:extent cx="527957" cy="131808"/>
                <wp:effectExtent l="19050" t="19050" r="24765" b="20955"/>
                <wp:wrapNone/>
                <wp:docPr id="35982" name="矩形 35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957" cy="1318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90B7A" id="矩形 35982" o:spid="_x0000_s1026" style="position:absolute;left:0;text-align:left;margin-left:106.15pt;margin-top:106.1pt;width:41.55pt;height:10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" filled="f" strokecolor="#c7000b" strokeweight="2.25pt"/>
            </w:pict>
          </mc:Fallback>
        </mc:AlternateContent>
      </w:r>
      <w:r w:rsidR="00AD0022" w:rsidRPr="008204FD">
        <w:rPr>
          <w:noProof/>
        </w:rPr>
        <w:t xml:space="preserve"> </w:t>
      </w:r>
      <w:r w:rsidR="00AD0022" w:rsidRPr="008204FD">
        <w:rPr>
          <w:noProof/>
        </w:rPr>
        <w:drawing>
          <wp:inline distT="0" distB="0" distL="0" distR="0" wp14:anchorId="50C22652" wp14:editId="0D994D64">
            <wp:extent cx="5400000" cy="1839600"/>
            <wp:effectExtent l="19050" t="19050" r="10795" b="2730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3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EBAD3" w14:textId="2B189ECA" w:rsidR="001D587C" w:rsidRPr="008204FD" w:rsidRDefault="001D587C" w:rsidP="007B2871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="007511A4" w:rsidRPr="008204FD">
        <w:rPr>
          <w:rFonts w:hint="eastAsia"/>
        </w:rPr>
        <w:t>稍后刷新页面</w:t>
      </w:r>
      <w:r w:rsidRPr="008204FD">
        <w:rPr>
          <w:rFonts w:hint="eastAsia"/>
        </w:rPr>
        <w:t>，“组件管理”等</w:t>
      </w:r>
      <w:r w:rsidR="002E2E43" w:rsidRPr="008204FD">
        <w:rPr>
          <w:rFonts w:hint="eastAsia"/>
        </w:rPr>
        <w:t>标签</w:t>
      </w:r>
      <w:r w:rsidR="005378AC" w:rsidRPr="008204FD">
        <w:rPr>
          <w:rFonts w:hint="eastAsia"/>
        </w:rPr>
        <w:t>变的</w:t>
      </w:r>
      <w:r w:rsidRPr="008204FD">
        <w:rPr>
          <w:rFonts w:hint="eastAsia"/>
        </w:rPr>
        <w:t>可用</w:t>
      </w:r>
    </w:p>
    <w:p w14:paraId="34EA6E46" w14:textId="33B539CA" w:rsidR="001D587C" w:rsidRPr="008204FD" w:rsidRDefault="00B83192" w:rsidP="007B2871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95852D1" wp14:editId="76FAFEBA">
                <wp:simplePos x="0" y="0"/>
                <wp:positionH relativeFrom="column">
                  <wp:posOffset>1609090</wp:posOffset>
                </wp:positionH>
                <wp:positionV relativeFrom="paragraph">
                  <wp:posOffset>366032</wp:posOffset>
                </wp:positionV>
                <wp:extent cx="401048" cy="197827"/>
                <wp:effectExtent l="19050" t="19050" r="18415" b="12065"/>
                <wp:wrapNone/>
                <wp:docPr id="35986" name="矩形 35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48" cy="1978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CDF33" id="矩形 35986" o:spid="_x0000_s1026" style="position:absolute;left:0;text-align:left;margin-left:126.7pt;margin-top:28.8pt;width:31.6pt;height:15.6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" filled="f" strokecolor="#c7000b" strokeweight="2.25pt"/>
            </w:pict>
          </mc:Fallback>
        </mc:AlternateContent>
      </w:r>
      <w:r w:rsidR="00C342CB" w:rsidRPr="008204FD">
        <w:rPr>
          <w:noProof/>
        </w:rPr>
        <w:drawing>
          <wp:inline distT="0" distB="0" distL="0" distR="0" wp14:anchorId="7551D981" wp14:editId="7510A028">
            <wp:extent cx="5400000" cy="1663200"/>
            <wp:effectExtent l="19050" t="19050" r="10795" b="1333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6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9AE36C" w14:textId="77777777" w:rsidR="000467A7" w:rsidRPr="008204FD" w:rsidRDefault="000467A7" w:rsidP="000467A7">
      <w:pPr>
        <w:pStyle w:val="30"/>
      </w:pPr>
      <w:r w:rsidRPr="008204FD">
        <w:rPr>
          <w:rFonts w:hint="eastAsia"/>
        </w:rPr>
        <w:t>组件管理</w:t>
      </w:r>
    </w:p>
    <w:p w14:paraId="68A559AB" w14:textId="4B96025A" w:rsidR="00B43664" w:rsidRPr="008204FD" w:rsidRDefault="00555FC1" w:rsidP="000467A7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BB991CB" wp14:editId="09ACF069">
                <wp:simplePos x="0" y="0"/>
                <wp:positionH relativeFrom="column">
                  <wp:posOffset>735058</wp:posOffset>
                </wp:positionH>
                <wp:positionV relativeFrom="paragraph">
                  <wp:posOffset>1608455</wp:posOffset>
                </wp:positionV>
                <wp:extent cx="433754" cy="180242"/>
                <wp:effectExtent l="19050" t="19050" r="23495" b="10795"/>
                <wp:wrapNone/>
                <wp:docPr id="35988" name="矩形 35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54" cy="18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08C23" id="矩形 35988" o:spid="_x0000_s1026" style="position:absolute;left:0;text-align:left;margin-left:57.9pt;margin-top:126.65pt;width:34.15pt;height:14.2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" filled="f" strokecolor="#c7000b" strokeweight="2.25pt"/>
            </w:pict>
          </mc:Fallback>
        </mc:AlternateContent>
      </w:r>
      <w:r w:rsidR="000467A7" w:rsidRPr="008204FD">
        <w:rPr>
          <w:rFonts w:hint="eastAsia"/>
        </w:rPr>
        <w:t>#</w:t>
      </w:r>
      <w:r w:rsidR="000467A7" w:rsidRPr="008204FD">
        <w:t xml:space="preserve"> </w:t>
      </w:r>
      <w:r w:rsidR="000467A7" w:rsidRPr="008204FD">
        <w:t>在集群页面</w:t>
      </w:r>
      <w:r w:rsidR="000467A7" w:rsidRPr="008204FD">
        <w:rPr>
          <w:rFonts w:hint="eastAsia"/>
        </w:rPr>
        <w:t>点击“组件管理”</w:t>
      </w:r>
      <w:r w:rsidRPr="008204FD">
        <w:rPr>
          <w:rFonts w:hint="eastAsia"/>
        </w:rPr>
        <w:t>，可以看到正在运行的组件服务，</w:t>
      </w:r>
      <w:r w:rsidR="000467A7" w:rsidRPr="008204FD">
        <w:rPr>
          <w:rFonts w:hint="eastAsia"/>
        </w:rPr>
        <w:t>点击“</w:t>
      </w:r>
      <w:proofErr w:type="spellStart"/>
      <w:r w:rsidR="00F001E7" w:rsidRPr="008204FD">
        <w:t>MapReduce</w:t>
      </w:r>
      <w:proofErr w:type="spellEnd"/>
      <w:r w:rsidR="00F001E7" w:rsidRPr="008204FD">
        <w:rPr>
          <w:rFonts w:hint="eastAsia"/>
        </w:rPr>
        <w:t>”</w:t>
      </w:r>
      <w:r w:rsidRPr="008204FD">
        <w:rPr>
          <w:noProof/>
        </w:rPr>
        <w:t xml:space="preserve"> </w:t>
      </w:r>
      <w:r w:rsidRPr="008204FD">
        <w:rPr>
          <w:noProof/>
        </w:rPr>
        <w:drawing>
          <wp:inline distT="0" distB="0" distL="0" distR="0" wp14:anchorId="39AB8AC2" wp14:editId="7751CC55">
            <wp:extent cx="5400000" cy="2134800"/>
            <wp:effectExtent l="19050" t="19050" r="10795" b="1841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34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F557B7" w14:textId="173976C3" w:rsidR="00B43664" w:rsidRPr="008204FD" w:rsidRDefault="00762B60" w:rsidP="000467A7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="005B5DDB" w:rsidRPr="008204FD">
        <w:rPr>
          <w:rFonts w:hint="eastAsia"/>
        </w:rPr>
        <w:t>在</w:t>
      </w:r>
      <w:proofErr w:type="spellStart"/>
      <w:r w:rsidRPr="008204FD">
        <w:t>MapReduce</w:t>
      </w:r>
      <w:proofErr w:type="spellEnd"/>
      <w:r w:rsidRPr="008204FD">
        <w:t>页面可以对组件进行相关管理，点击</w:t>
      </w:r>
      <w:r w:rsidRPr="008204FD">
        <w:rPr>
          <w:rFonts w:hint="eastAsia"/>
        </w:rPr>
        <w:t>“</w:t>
      </w:r>
      <w:proofErr w:type="spellStart"/>
      <w:r w:rsidRPr="008204FD">
        <w:t>JobHistoryServer</w:t>
      </w:r>
      <w:proofErr w:type="spellEnd"/>
      <w:r w:rsidRPr="008204FD">
        <w:rPr>
          <w:rFonts w:hint="eastAsia"/>
        </w:rPr>
        <w:t>”</w:t>
      </w:r>
    </w:p>
    <w:p w14:paraId="6A9163C6" w14:textId="76746A1B" w:rsidR="00762B60" w:rsidRPr="008204FD" w:rsidRDefault="00B83192" w:rsidP="000467A7">
      <w:pPr>
        <w:pStyle w:val="1e"/>
        <w:rPr>
          <w:noProof/>
        </w:rPr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8FB65DC" wp14:editId="1F4D5158">
                <wp:simplePos x="0" y="0"/>
                <wp:positionH relativeFrom="column">
                  <wp:posOffset>1838053</wp:posOffset>
                </wp:positionH>
                <wp:positionV relativeFrom="paragraph">
                  <wp:posOffset>1967865</wp:posOffset>
                </wp:positionV>
                <wp:extent cx="625928" cy="172539"/>
                <wp:effectExtent l="19050" t="19050" r="22225" b="18415"/>
                <wp:wrapNone/>
                <wp:docPr id="35992" name="矩形 35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28" cy="1725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1AEEE" id="矩形 35992" o:spid="_x0000_s1026" style="position:absolute;left:0;text-align:left;margin-left:144.75pt;margin-top:154.95pt;width:49.3pt;height:13.6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" filled="f" strokecolor="#c7000b" strokeweight="2.25pt"/>
            </w:pict>
          </mc:Fallback>
        </mc:AlternateContent>
      </w:r>
      <w:r w:rsidR="005B5DDB" w:rsidRPr="008204FD">
        <w:rPr>
          <w:noProof/>
        </w:rPr>
        <w:t xml:space="preserve"> </w:t>
      </w:r>
      <w:r w:rsidR="005B5DDB" w:rsidRPr="008204FD">
        <w:rPr>
          <w:noProof/>
        </w:rPr>
        <w:drawing>
          <wp:inline distT="0" distB="0" distL="0" distR="0" wp14:anchorId="0DBBDB3C" wp14:editId="632DFDF4">
            <wp:extent cx="5400000" cy="2127600"/>
            <wp:effectExtent l="19050" t="19050" r="10795" b="2540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7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40C66" w14:textId="541D1E67" w:rsidR="005567D4" w:rsidRPr="008204FD" w:rsidRDefault="005567D4" w:rsidP="000467A7">
      <w:pPr>
        <w:pStyle w:val="1e"/>
        <w:rPr>
          <w:noProof/>
        </w:rPr>
      </w:pPr>
      <w:r w:rsidRPr="008204FD">
        <w:rPr>
          <w:rFonts w:hint="eastAsia"/>
          <w:noProof/>
        </w:rPr>
        <w:t>#</w:t>
      </w:r>
      <w:r w:rsidRPr="008204FD">
        <w:rPr>
          <w:noProof/>
        </w:rPr>
        <w:t xml:space="preserve"> </w:t>
      </w:r>
      <w:r w:rsidRPr="008204FD">
        <w:rPr>
          <w:noProof/>
        </w:rPr>
        <w:t>弹出访问</w:t>
      </w:r>
      <w:r w:rsidRPr="008204FD">
        <w:rPr>
          <w:noProof/>
        </w:rPr>
        <w:t>MRS</w:t>
      </w:r>
      <w:r w:rsidRPr="008204FD">
        <w:rPr>
          <w:noProof/>
        </w:rPr>
        <w:t>管理页面对话框</w:t>
      </w:r>
      <w:r w:rsidRPr="008204FD">
        <w:rPr>
          <w:rFonts w:hint="eastAsia"/>
          <w:noProof/>
        </w:rPr>
        <w:t>，</w:t>
      </w:r>
      <w:r w:rsidRPr="008204FD">
        <w:rPr>
          <w:noProof/>
        </w:rPr>
        <w:t>选择前面购买的弹性公网</w:t>
      </w:r>
      <w:r w:rsidRPr="008204FD">
        <w:rPr>
          <w:noProof/>
        </w:rPr>
        <w:t>IP</w:t>
      </w:r>
      <w:r w:rsidRPr="008204FD">
        <w:rPr>
          <w:rFonts w:hint="eastAsia"/>
          <w:noProof/>
        </w:rPr>
        <w:t>，</w:t>
      </w:r>
      <w:r w:rsidRPr="008204FD">
        <w:rPr>
          <w:noProof/>
        </w:rPr>
        <w:t>其他默认</w:t>
      </w:r>
      <w:r w:rsidR="00C33025" w:rsidRPr="008204FD">
        <w:rPr>
          <w:rFonts w:hint="eastAsia"/>
          <w:noProof/>
        </w:rPr>
        <w:t>，</w:t>
      </w:r>
      <w:r w:rsidR="00C33025" w:rsidRPr="008204FD">
        <w:rPr>
          <w:noProof/>
        </w:rPr>
        <w:t>点击</w:t>
      </w:r>
      <w:r w:rsidR="00C33025" w:rsidRPr="008204FD">
        <w:rPr>
          <w:rFonts w:hint="eastAsia"/>
          <w:noProof/>
        </w:rPr>
        <w:t>“确定”</w:t>
      </w:r>
    </w:p>
    <w:p w14:paraId="7071E1F2" w14:textId="501BB149" w:rsidR="005567D4" w:rsidRPr="008204FD" w:rsidRDefault="005567D4" w:rsidP="000467A7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16D2166" wp14:editId="1A979D56">
                <wp:simplePos x="0" y="0"/>
                <wp:positionH relativeFrom="column">
                  <wp:posOffset>1836692</wp:posOffset>
                </wp:positionH>
                <wp:positionV relativeFrom="paragraph">
                  <wp:posOffset>732155</wp:posOffset>
                </wp:positionV>
                <wp:extent cx="1279072" cy="277586"/>
                <wp:effectExtent l="19050" t="19050" r="16510" b="27305"/>
                <wp:wrapNone/>
                <wp:docPr id="245" name="矩形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072" cy="2775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DCF3F" id="矩形 245" o:spid="_x0000_s1026" style="position:absolute;left:0;text-align:left;margin-left:144.6pt;margin-top:57.65pt;width:100.7pt;height:21.8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160C4465" wp14:editId="6F82EA7C">
            <wp:extent cx="4016088" cy="2522439"/>
            <wp:effectExtent l="19050" t="19050" r="22860" b="1143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5224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57B1F" w14:textId="35D49B3D" w:rsidR="00140E27" w:rsidRPr="008204FD" w:rsidRDefault="00140E27" w:rsidP="000467A7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若弹出私密连接提示</w:t>
      </w:r>
      <w:r w:rsidRPr="008204FD">
        <w:rPr>
          <w:rFonts w:hint="eastAsia"/>
        </w:rPr>
        <w:t>，</w:t>
      </w:r>
      <w:r w:rsidRPr="008204FD">
        <w:t>则点击</w:t>
      </w:r>
      <w:r w:rsidRPr="008204FD">
        <w:rPr>
          <w:rFonts w:hint="eastAsia"/>
        </w:rPr>
        <w:t>“高级”后点击“继续前往”（因浏览器而异）</w:t>
      </w:r>
    </w:p>
    <w:p w14:paraId="385438D8" w14:textId="5940F1E5" w:rsidR="00140E27" w:rsidRPr="008204FD" w:rsidRDefault="003B7E00" w:rsidP="000467A7">
      <w:pPr>
        <w:pStyle w:val="1e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B5D3F43" wp14:editId="5D4A2926">
                <wp:simplePos x="0" y="0"/>
                <wp:positionH relativeFrom="column">
                  <wp:posOffset>903877</wp:posOffset>
                </wp:positionH>
                <wp:positionV relativeFrom="paragraph">
                  <wp:posOffset>2968625</wp:posOffset>
                </wp:positionV>
                <wp:extent cx="1328057" cy="201295"/>
                <wp:effectExtent l="19050" t="19050" r="24765" b="27305"/>
                <wp:wrapNone/>
                <wp:docPr id="247" name="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057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A3D41" id="矩形 247" o:spid="_x0000_s1026" style="position:absolute;left:0;text-align:left;margin-left:71.15pt;margin-top:233.75pt;width:104.55pt;height:15.8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" filled="f" strokecolor="#c7000b" strokeweight="2.25pt"/>
            </w:pict>
          </mc:Fallback>
        </mc:AlternateContent>
      </w:r>
      <w:r w:rsidR="00140E27" w:rsidRPr="008204FD">
        <w:rPr>
          <w:noProof/>
        </w:rPr>
        <w:drawing>
          <wp:inline distT="0" distB="0" distL="0" distR="0" wp14:anchorId="2769B9CF" wp14:editId="655BA387">
            <wp:extent cx="4680000" cy="3168000"/>
            <wp:effectExtent l="19050" t="19050" r="25400" b="1397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8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1AE2D1" w14:textId="170FEE98" w:rsidR="00762B60" w:rsidRPr="008204FD" w:rsidRDefault="00762B60" w:rsidP="000467A7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进入登录页面</w:t>
      </w:r>
      <w:r w:rsidRPr="008204FD">
        <w:rPr>
          <w:rFonts w:hint="eastAsia"/>
        </w:rPr>
        <w:t>，输入</w:t>
      </w:r>
      <w:r w:rsidRPr="008204FD">
        <w:t>MRS</w:t>
      </w:r>
      <w:r w:rsidRPr="008204FD">
        <w:t>集群管理的用户名和密码</w:t>
      </w:r>
      <w:r w:rsidR="00A17549" w:rsidRPr="008204FD">
        <w:rPr>
          <w:rFonts w:hint="eastAsia"/>
        </w:rPr>
        <w:t>(</w:t>
      </w:r>
      <w:r w:rsidR="00A17549" w:rsidRPr="008204FD">
        <w:rPr>
          <w:rFonts w:hint="eastAsia"/>
        </w:rPr>
        <w:t>密码为创建集群时设置</w:t>
      </w:r>
      <w:r w:rsidR="00A17549" w:rsidRPr="008204FD">
        <w:t>)</w:t>
      </w:r>
    </w:p>
    <w:p w14:paraId="0F9449BB" w14:textId="4BDE33A2" w:rsidR="00762B60" w:rsidRPr="008204FD" w:rsidRDefault="00E2664B" w:rsidP="000467A7">
      <w:pPr>
        <w:pStyle w:val="1e"/>
      </w:pPr>
      <w:r w:rsidRPr="008204FD">
        <w:rPr>
          <w:noProof/>
        </w:rPr>
        <w:drawing>
          <wp:inline distT="0" distB="0" distL="0" distR="0" wp14:anchorId="266FB5C7" wp14:editId="1A1F44A6">
            <wp:extent cx="4680000" cy="2098800"/>
            <wp:effectExtent l="19050" t="19050" r="25400" b="15875"/>
            <wp:docPr id="35871" name="图片 35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98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8D28E0" w14:textId="355FE8EA" w:rsidR="00380CF7" w:rsidRPr="008204FD" w:rsidRDefault="00380CF7" w:rsidP="000467A7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登录成功后进到</w:t>
      </w:r>
      <w:proofErr w:type="spellStart"/>
      <w:r w:rsidRPr="008204FD">
        <w:t>MapReduce</w:t>
      </w:r>
      <w:proofErr w:type="spellEnd"/>
      <w:r w:rsidRPr="008204FD">
        <w:t>的</w:t>
      </w:r>
      <w:r w:rsidRPr="008204FD">
        <w:t>Web</w:t>
      </w:r>
      <w:r w:rsidRPr="008204FD">
        <w:t>管理界面，可以看到刚执行的</w:t>
      </w:r>
      <w:proofErr w:type="spellStart"/>
      <w:r w:rsidRPr="008204FD">
        <w:t>MapReduce</w:t>
      </w:r>
      <w:proofErr w:type="spellEnd"/>
      <w:r w:rsidR="003E32FE" w:rsidRPr="008204FD">
        <w:t>任务，点击前面执行的</w:t>
      </w:r>
      <w:r w:rsidRPr="008204FD">
        <w:t>Job ID</w:t>
      </w:r>
    </w:p>
    <w:p w14:paraId="17E1939B" w14:textId="79DA952B" w:rsidR="00380CF7" w:rsidRPr="008204FD" w:rsidRDefault="00B83192" w:rsidP="000467A7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A634E46" wp14:editId="2DC584D8">
                <wp:simplePos x="0" y="0"/>
                <wp:positionH relativeFrom="column">
                  <wp:posOffset>2234565</wp:posOffset>
                </wp:positionH>
                <wp:positionV relativeFrom="paragraph">
                  <wp:posOffset>945878</wp:posOffset>
                </wp:positionV>
                <wp:extent cx="855345" cy="180242"/>
                <wp:effectExtent l="19050" t="19050" r="20955" b="10795"/>
                <wp:wrapNone/>
                <wp:docPr id="35994" name="矩形 35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18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0F358" id="矩形 35994" o:spid="_x0000_s1026" style="position:absolute;left:0;text-align:left;margin-left:175.95pt;margin-top:74.5pt;width:67.35pt;height:14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" filled="f" strokecolor="#c7000b" strokeweight="2.25pt"/>
            </w:pict>
          </mc:Fallback>
        </mc:AlternateContent>
      </w:r>
      <w:r w:rsidR="00D5154B" w:rsidRPr="008204FD">
        <w:rPr>
          <w:noProof/>
        </w:rPr>
        <w:drawing>
          <wp:inline distT="0" distB="0" distL="0" distR="0" wp14:anchorId="78DB0EB5" wp14:editId="459ED83E">
            <wp:extent cx="5400000" cy="1393200"/>
            <wp:effectExtent l="19050" t="19050" r="10795" b="1651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9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9D0C04" w14:textId="691D18D3" w:rsidR="00227EAB" w:rsidRPr="008204FD" w:rsidRDefault="00227EAB" w:rsidP="000467A7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可以看到</w:t>
      </w:r>
      <w:r w:rsidRPr="008204FD">
        <w:t>Job</w:t>
      </w:r>
      <w:r w:rsidRPr="008204FD">
        <w:t>的具体执行信息</w:t>
      </w:r>
    </w:p>
    <w:p w14:paraId="31A88F8D" w14:textId="7822F370" w:rsidR="00DC6966" w:rsidRPr="008204FD" w:rsidRDefault="008B5128" w:rsidP="00D20D38">
      <w:pPr>
        <w:pStyle w:val="1e"/>
      </w:pPr>
      <w:r w:rsidRPr="008204FD">
        <w:rPr>
          <w:noProof/>
        </w:rPr>
        <w:lastRenderedPageBreak/>
        <w:drawing>
          <wp:inline distT="0" distB="0" distL="0" distR="0" wp14:anchorId="6FE20A58" wp14:editId="0FC6DA4C">
            <wp:extent cx="5400000" cy="2743200"/>
            <wp:effectExtent l="19050" t="19050" r="10795" b="1905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4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C96D51" w14:textId="58BB7F8A" w:rsidR="00DC6966" w:rsidRPr="008204FD" w:rsidRDefault="00DC6966" w:rsidP="00382C74">
      <w:pPr>
        <w:pStyle w:val="2"/>
        <w:rPr>
          <w:i/>
          <w:iCs/>
          <w:color w:val="0000FF"/>
        </w:rPr>
      </w:pPr>
      <w:bookmarkStart w:id="45" w:name="_Toc466755591"/>
      <w:bookmarkStart w:id="46" w:name="_Toc69399524"/>
      <w:r w:rsidRPr="008204FD">
        <w:t>思考题</w:t>
      </w:r>
      <w:bookmarkEnd w:id="45"/>
      <w:bookmarkEnd w:id="46"/>
    </w:p>
    <w:p w14:paraId="30C68BE4" w14:textId="11BF31D0" w:rsidR="005873BB" w:rsidRPr="008204FD" w:rsidRDefault="00985FD3" w:rsidP="00F45C23">
      <w:pPr>
        <w:pStyle w:val="1e"/>
      </w:pPr>
      <w:r w:rsidRPr="008204FD">
        <w:rPr>
          <w:rFonts w:hint="eastAsia"/>
        </w:rPr>
        <w:t>我们的现在使用的是</w:t>
      </w:r>
      <w:proofErr w:type="spellStart"/>
      <w:r w:rsidRPr="008204FD">
        <w:t>MapReduce</w:t>
      </w:r>
      <w:proofErr w:type="spellEnd"/>
      <w:r w:rsidRPr="008204FD">
        <w:t>作业，如何使用</w:t>
      </w:r>
      <w:r w:rsidRPr="008204FD">
        <w:t>Spark</w:t>
      </w:r>
      <w:r w:rsidRPr="008204FD">
        <w:t>作业呢？</w:t>
      </w:r>
    </w:p>
    <w:p w14:paraId="6EE6B46D" w14:textId="77777777" w:rsidR="005873BB" w:rsidRPr="008204FD" w:rsidRDefault="005873B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 w:rsidRPr="008204FD">
        <w:rPr>
          <w:rFonts w:ascii="Huawei Sans" w:eastAsia="方正兰亭黑简体" w:hAnsi="Huawei Sans"/>
        </w:rPr>
        <w:br w:type="page"/>
      </w:r>
    </w:p>
    <w:p w14:paraId="22CC46A7" w14:textId="6D698DAB" w:rsidR="0020153C" w:rsidRPr="008204FD" w:rsidRDefault="00934186" w:rsidP="005873BB">
      <w:pPr>
        <w:pStyle w:val="1"/>
      </w:pPr>
      <w:bookmarkStart w:id="47" w:name="_Toc69399525"/>
      <w:r w:rsidRPr="008204FD">
        <w:rPr>
          <w:rFonts w:hint="eastAsia"/>
        </w:rPr>
        <w:lastRenderedPageBreak/>
        <w:t>资源清理释放</w:t>
      </w:r>
      <w:bookmarkEnd w:id="47"/>
    </w:p>
    <w:p w14:paraId="6B506D33" w14:textId="72E41A45" w:rsidR="00565A5F" w:rsidRPr="008204FD" w:rsidRDefault="00565A5F" w:rsidP="00565A5F">
      <w:pPr>
        <w:pStyle w:val="2"/>
        <w:numPr>
          <w:ilvl w:val="1"/>
          <w:numId w:val="7"/>
        </w:numPr>
      </w:pPr>
      <w:bookmarkStart w:id="48" w:name="_Toc524133450"/>
      <w:bookmarkStart w:id="49" w:name="_Toc37014390"/>
      <w:bookmarkStart w:id="50" w:name="_Toc47369100"/>
      <w:bookmarkStart w:id="51" w:name="_Toc47703029"/>
      <w:bookmarkStart w:id="52" w:name="_Toc49525541"/>
      <w:bookmarkStart w:id="53" w:name="_Toc49797978"/>
      <w:bookmarkStart w:id="54" w:name="_Toc69399526"/>
      <w:r w:rsidRPr="008204FD">
        <w:rPr>
          <w:rFonts w:hint="eastAsia"/>
        </w:rPr>
        <w:t>释放</w:t>
      </w:r>
      <w:bookmarkEnd w:id="48"/>
      <w:bookmarkEnd w:id="49"/>
      <w:bookmarkEnd w:id="50"/>
      <w:bookmarkEnd w:id="51"/>
      <w:bookmarkEnd w:id="52"/>
      <w:r w:rsidRPr="008204FD">
        <w:rPr>
          <w:rFonts w:hint="eastAsia"/>
        </w:rPr>
        <w:t>MapReduce</w:t>
      </w:r>
      <w:r w:rsidRPr="008204FD">
        <w:rPr>
          <w:rFonts w:hint="eastAsia"/>
        </w:rPr>
        <w:t>服务</w:t>
      </w:r>
      <w:bookmarkEnd w:id="53"/>
      <w:bookmarkEnd w:id="54"/>
    </w:p>
    <w:p w14:paraId="077A303F" w14:textId="77777777" w:rsidR="00565A5F" w:rsidRPr="008204FD" w:rsidRDefault="00565A5F" w:rsidP="00565A5F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在控制台里点</w:t>
      </w:r>
      <w:proofErr w:type="gramStart"/>
      <w:r w:rsidRPr="008204FD">
        <w:rPr>
          <w:rFonts w:hint="eastAsia"/>
        </w:rPr>
        <w:t>开服务</w:t>
      </w:r>
      <w:proofErr w:type="gramEnd"/>
      <w:r w:rsidRPr="008204FD">
        <w:rPr>
          <w:rFonts w:hint="eastAsia"/>
        </w:rPr>
        <w:t>列表，然后点击“</w:t>
      </w:r>
      <w:proofErr w:type="spellStart"/>
      <w:r w:rsidRPr="008204FD">
        <w:rPr>
          <w:rFonts w:hint="eastAsia"/>
        </w:rPr>
        <w:t>MapReduce</w:t>
      </w:r>
      <w:proofErr w:type="spellEnd"/>
      <w:r w:rsidRPr="008204FD">
        <w:rPr>
          <w:rFonts w:hint="eastAsia"/>
        </w:rPr>
        <w:t>服务”进入</w:t>
      </w:r>
      <w:r w:rsidRPr="008204FD">
        <w:rPr>
          <w:rFonts w:hint="eastAsia"/>
        </w:rPr>
        <w:t>MRS</w:t>
      </w:r>
      <w:r w:rsidRPr="008204FD">
        <w:rPr>
          <w:rFonts w:hint="eastAsia"/>
        </w:rPr>
        <w:t>的控制台</w:t>
      </w:r>
    </w:p>
    <w:p w14:paraId="759997F5" w14:textId="1BD55B31" w:rsidR="00565A5F" w:rsidRPr="008204FD" w:rsidRDefault="003D46C1" w:rsidP="00565A5F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3DE0CAE" wp14:editId="125438B8">
                <wp:simplePos x="0" y="0"/>
                <wp:positionH relativeFrom="column">
                  <wp:posOffset>897157</wp:posOffset>
                </wp:positionH>
                <wp:positionV relativeFrom="paragraph">
                  <wp:posOffset>430334</wp:posOffset>
                </wp:positionV>
                <wp:extent cx="281354" cy="140970"/>
                <wp:effectExtent l="38100" t="38100" r="23495" b="30480"/>
                <wp:wrapNone/>
                <wp:docPr id="35999" name="直接箭头连接符 35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354" cy="1409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F9ED9" id="直接箭头连接符 35999" o:spid="_x0000_s1026" type="#_x0000_t32" style="position:absolute;left:0;text-align:left;margin-left:70.65pt;margin-top:33.9pt;width:22.15pt;height:11.1pt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" strokecolor="#c7000b" strokeweight="2.25pt">
                <v:stroke endarrow="block"/>
              </v:shape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5BBD3C6" wp14:editId="63182A62">
                <wp:simplePos x="0" y="0"/>
                <wp:positionH relativeFrom="column">
                  <wp:posOffset>674956</wp:posOffset>
                </wp:positionH>
                <wp:positionV relativeFrom="paragraph">
                  <wp:posOffset>307828</wp:posOffset>
                </wp:positionV>
                <wp:extent cx="187569" cy="181464"/>
                <wp:effectExtent l="19050" t="19050" r="22225" b="28575"/>
                <wp:wrapNone/>
                <wp:docPr id="35996" name="矩形 35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69" cy="1814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BF0B5" id="矩形 35996" o:spid="_x0000_s1026" style="position:absolute;left:0;text-align:left;margin-left:53.15pt;margin-top:24.25pt;width:14.75pt;height:14.3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D5044A3" wp14:editId="70C9EEA7">
                <wp:simplePos x="0" y="0"/>
                <wp:positionH relativeFrom="column">
                  <wp:posOffset>3909695</wp:posOffset>
                </wp:positionH>
                <wp:positionV relativeFrom="paragraph">
                  <wp:posOffset>1484142</wp:posOffset>
                </wp:positionV>
                <wp:extent cx="304800" cy="263769"/>
                <wp:effectExtent l="38100" t="19050" r="19050" b="41275"/>
                <wp:wrapNone/>
                <wp:docPr id="35997" name="直接箭头连接符 35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6376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BA033" id="直接箭头连接符 35997" o:spid="_x0000_s1026" type="#_x0000_t32" style="position:absolute;left:0;text-align:left;margin-left:307.85pt;margin-top:116.85pt;width:24pt;height:20.7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0D59F73" wp14:editId="0647608B">
                <wp:simplePos x="0" y="0"/>
                <wp:positionH relativeFrom="column">
                  <wp:posOffset>3335655</wp:posOffset>
                </wp:positionH>
                <wp:positionV relativeFrom="paragraph">
                  <wp:posOffset>1778782</wp:posOffset>
                </wp:positionV>
                <wp:extent cx="597877" cy="185567"/>
                <wp:effectExtent l="19050" t="19050" r="12065" b="24130"/>
                <wp:wrapNone/>
                <wp:docPr id="35998" name="矩形 35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1855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A1BBD" id="矩形 35998" o:spid="_x0000_s1026" style="position:absolute;left:0;text-align:left;margin-left:262.65pt;margin-top:140.05pt;width:47.1pt;height:14.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" filled="f" strokecolor="#c7000b" strokeweight="2.25pt"/>
            </w:pict>
          </mc:Fallback>
        </mc:AlternateContent>
      </w:r>
      <w:r w:rsidR="00565A5F" w:rsidRPr="008204FD">
        <w:rPr>
          <w:noProof/>
        </w:rPr>
        <w:drawing>
          <wp:inline distT="0" distB="0" distL="0" distR="0" wp14:anchorId="6FCF6050" wp14:editId="01AECB70">
            <wp:extent cx="5454000" cy="2189975"/>
            <wp:effectExtent l="19050" t="19050" r="1397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89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677F40" w14:textId="304A525F" w:rsidR="00565A5F" w:rsidRPr="008204FD" w:rsidRDefault="00565A5F" w:rsidP="00565A5F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在</w:t>
      </w:r>
      <w:r w:rsidRPr="008204FD">
        <w:rPr>
          <w:rFonts w:hint="eastAsia"/>
        </w:rPr>
        <w:t>“</w:t>
      </w:r>
      <w:r w:rsidRPr="008204FD">
        <w:t>现有集群</w:t>
      </w:r>
      <w:r w:rsidRPr="008204FD">
        <w:rPr>
          <w:rFonts w:hint="eastAsia"/>
        </w:rPr>
        <w:t>”</w:t>
      </w:r>
      <w:r w:rsidRPr="008204FD">
        <w:t>中</w:t>
      </w:r>
      <w:r w:rsidRPr="008204FD">
        <w:rPr>
          <w:rFonts w:hint="eastAsia"/>
        </w:rPr>
        <w:t>可以看到我们购买的集群</w:t>
      </w:r>
      <w:r w:rsidR="001670DC" w:rsidRPr="008204FD">
        <w:rPr>
          <w:rFonts w:hint="eastAsia"/>
        </w:rPr>
        <w:t>（</w:t>
      </w:r>
      <w:r w:rsidR="00F576A4" w:rsidRPr="008204FD">
        <w:rPr>
          <w:rFonts w:hint="eastAsia"/>
        </w:rPr>
        <w:t>集群名称以实际实验中为准</w:t>
      </w:r>
      <w:r w:rsidR="001670DC" w:rsidRPr="008204FD">
        <w:rPr>
          <w:rFonts w:hint="eastAsia"/>
        </w:rPr>
        <w:t>）</w:t>
      </w:r>
      <w:r w:rsidRPr="008204FD">
        <w:rPr>
          <w:rFonts w:hint="eastAsia"/>
        </w:rPr>
        <w:t>，点击后面的“删除”链接进行删除</w:t>
      </w:r>
    </w:p>
    <w:p w14:paraId="3D898DCC" w14:textId="6C1C8101" w:rsidR="00565A5F" w:rsidRPr="008204FD" w:rsidRDefault="00292D31" w:rsidP="00565A5F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272A39A" wp14:editId="7035D6A4">
                <wp:simplePos x="0" y="0"/>
                <wp:positionH relativeFrom="margin">
                  <wp:posOffset>5404394</wp:posOffset>
                </wp:positionH>
                <wp:positionV relativeFrom="paragraph">
                  <wp:posOffset>835660</wp:posOffset>
                </wp:positionV>
                <wp:extent cx="263770" cy="139211"/>
                <wp:effectExtent l="19050" t="19050" r="22225" b="13335"/>
                <wp:wrapNone/>
                <wp:docPr id="36000" name="矩形 36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770" cy="1392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C16FC" id="矩形 36000" o:spid="_x0000_s1026" style="position:absolute;left:0;text-align:left;margin-left:425.55pt;margin-top:65.8pt;width:20.75pt;height:10.9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" filled="f" strokecolor="#c7000b" strokeweight="2.25pt">
                <w10:wrap anchorx="margin"/>
              </v:rect>
            </w:pict>
          </mc:Fallback>
        </mc:AlternateContent>
      </w:r>
      <w:r w:rsidRPr="008204FD">
        <w:rPr>
          <w:noProof/>
        </w:rPr>
        <w:drawing>
          <wp:inline distT="0" distB="0" distL="0" distR="0" wp14:anchorId="15415C8A" wp14:editId="7997B7F2">
            <wp:extent cx="5400000" cy="1029600"/>
            <wp:effectExtent l="19050" t="19050" r="10795" b="1841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2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1192E4" w14:textId="3CF0FF07" w:rsidR="00565A5F" w:rsidRPr="008204FD" w:rsidRDefault="00565A5F" w:rsidP="00565A5F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弹出的对话</w:t>
      </w:r>
      <w:proofErr w:type="gramStart"/>
      <w:r w:rsidRPr="008204FD">
        <w:t>款中</w:t>
      </w:r>
      <w:r w:rsidR="008A72A3" w:rsidRPr="008204FD">
        <w:t>勾选复选框</w:t>
      </w:r>
      <w:proofErr w:type="gramEnd"/>
      <w:r w:rsidR="008A72A3" w:rsidRPr="008204FD">
        <w:t>后</w:t>
      </w:r>
      <w:r w:rsidRPr="008204FD">
        <w:t>点击</w:t>
      </w:r>
      <w:r w:rsidRPr="008204FD">
        <w:rPr>
          <w:rFonts w:hint="eastAsia"/>
        </w:rPr>
        <w:t>“是”</w:t>
      </w:r>
    </w:p>
    <w:p w14:paraId="7A3D0F1D" w14:textId="26FC0701" w:rsidR="00565A5F" w:rsidRPr="008204FD" w:rsidRDefault="004D4C00" w:rsidP="00565A5F">
      <w:pPr>
        <w:pStyle w:val="1e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36A2209" wp14:editId="052923A6">
                <wp:simplePos x="0" y="0"/>
                <wp:positionH relativeFrom="column">
                  <wp:posOffset>2151652</wp:posOffset>
                </wp:positionH>
                <wp:positionV relativeFrom="paragraph">
                  <wp:posOffset>1879600</wp:posOffset>
                </wp:positionV>
                <wp:extent cx="522514" cy="293733"/>
                <wp:effectExtent l="19050" t="19050" r="11430" b="11430"/>
                <wp:wrapNone/>
                <wp:docPr id="36006" name="矩形 36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293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3AD7E" id="矩形 36006" o:spid="_x0000_s1026" style="position:absolute;left:0;text-align:left;margin-left:169.4pt;margin-top:148pt;width:41.15pt;height:23.1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" filled="f" strokecolor="#c7000b" strokeweight="2.25pt"/>
            </w:pict>
          </mc:Fallback>
        </mc:AlternateContent>
      </w:r>
      <w:r w:rsidR="008A72A3" w:rsidRPr="008204FD">
        <w:rPr>
          <w:noProof/>
        </w:rPr>
        <w:drawing>
          <wp:inline distT="0" distB="0" distL="0" distR="0" wp14:anchorId="2DA5666A" wp14:editId="67A7C00E">
            <wp:extent cx="4016088" cy="2194750"/>
            <wp:effectExtent l="19050" t="19050" r="22860" b="1524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1947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79C705" w14:textId="567754CD" w:rsidR="00565A5F" w:rsidRPr="008204FD" w:rsidRDefault="00565A5F" w:rsidP="00565A5F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弹出提示</w:t>
      </w:r>
      <w:r w:rsidRPr="008204FD">
        <w:rPr>
          <w:rFonts w:hint="eastAsia"/>
        </w:rPr>
        <w:t>信息，集群状态变为“删除中”</w:t>
      </w:r>
      <w:r w:rsidR="00E65D3F" w:rsidRPr="008204FD">
        <w:rPr>
          <w:rFonts w:hint="eastAsia"/>
        </w:rPr>
        <w:t>，</w:t>
      </w:r>
      <w:r w:rsidR="00E65D3F" w:rsidRPr="008204FD">
        <w:t>一段时间后集群被则被删除</w:t>
      </w:r>
    </w:p>
    <w:p w14:paraId="57B92184" w14:textId="35B421B0" w:rsidR="00565A5F" w:rsidRPr="008204FD" w:rsidRDefault="004D4C00" w:rsidP="00E65D3F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BD91026" wp14:editId="60B4FA56">
                <wp:simplePos x="0" y="0"/>
                <wp:positionH relativeFrom="column">
                  <wp:posOffset>3197860</wp:posOffset>
                </wp:positionH>
                <wp:positionV relativeFrom="paragraph">
                  <wp:posOffset>841647</wp:posOffset>
                </wp:positionV>
                <wp:extent cx="440871" cy="171722"/>
                <wp:effectExtent l="19050" t="19050" r="16510" b="19050"/>
                <wp:wrapNone/>
                <wp:docPr id="36008" name="矩形 36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71" cy="1717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526CF" id="矩形 36008" o:spid="_x0000_s1026" style="position:absolute;left:0;text-align:left;margin-left:251.8pt;margin-top:66.25pt;width:34.7pt;height:13.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" filled="f" strokecolor="#c7000b" strokeweight="2.25pt"/>
            </w:pict>
          </mc:Fallback>
        </mc:AlternateContent>
      </w:r>
      <w:r w:rsidR="00A57B11" w:rsidRPr="008204FD">
        <w:rPr>
          <w:noProof/>
        </w:rPr>
        <w:drawing>
          <wp:inline distT="0" distB="0" distL="0" distR="0" wp14:anchorId="205B8E6F" wp14:editId="1528CA41">
            <wp:extent cx="5400000" cy="1036800"/>
            <wp:effectExtent l="19050" t="19050" r="10795" b="1143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6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7AEC0" w14:textId="77777777" w:rsidR="00565A5F" w:rsidRPr="008204FD" w:rsidRDefault="00565A5F" w:rsidP="00565A5F">
      <w:pPr>
        <w:pStyle w:val="2"/>
        <w:numPr>
          <w:ilvl w:val="1"/>
          <w:numId w:val="7"/>
        </w:numPr>
        <w:rPr>
          <w:lang w:eastAsia="zh-CN"/>
        </w:rPr>
      </w:pPr>
      <w:bookmarkStart w:id="55" w:name="_Toc49797979"/>
      <w:bookmarkStart w:id="56" w:name="_Toc69399527"/>
      <w:r w:rsidRPr="008204FD">
        <w:rPr>
          <w:rFonts w:hint="eastAsia"/>
          <w:lang w:eastAsia="zh-CN"/>
        </w:rPr>
        <w:t>释放对象存储服务</w:t>
      </w:r>
      <w:r w:rsidRPr="008204FD">
        <w:rPr>
          <w:rFonts w:hint="eastAsia"/>
          <w:lang w:eastAsia="zh-CN"/>
        </w:rPr>
        <w:t>OBS</w:t>
      </w:r>
      <w:bookmarkEnd w:id="55"/>
      <w:bookmarkEnd w:id="56"/>
    </w:p>
    <w:p w14:paraId="7D07E7DE" w14:textId="77777777" w:rsidR="00565A5F" w:rsidRPr="008204FD" w:rsidRDefault="00565A5F" w:rsidP="00565A5F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在控制台里点</w:t>
      </w:r>
      <w:proofErr w:type="gramStart"/>
      <w:r w:rsidRPr="008204FD">
        <w:rPr>
          <w:rFonts w:hint="eastAsia"/>
        </w:rPr>
        <w:t>开服务</w:t>
      </w:r>
      <w:proofErr w:type="gramEnd"/>
      <w:r w:rsidRPr="008204FD">
        <w:rPr>
          <w:rFonts w:hint="eastAsia"/>
        </w:rPr>
        <w:t>列表，然后点击“</w:t>
      </w:r>
      <w:r w:rsidRPr="008204FD">
        <w:t>对象存储</w:t>
      </w:r>
      <w:r w:rsidRPr="008204FD">
        <w:rPr>
          <w:rFonts w:hint="eastAsia"/>
        </w:rPr>
        <w:t>服务</w:t>
      </w:r>
      <w:r w:rsidRPr="008204FD">
        <w:rPr>
          <w:rFonts w:hint="eastAsia"/>
        </w:rPr>
        <w:t>OBS</w:t>
      </w:r>
      <w:r w:rsidRPr="008204FD">
        <w:rPr>
          <w:rFonts w:hint="eastAsia"/>
        </w:rPr>
        <w:t>”进入</w:t>
      </w:r>
      <w:r w:rsidRPr="008204FD">
        <w:rPr>
          <w:rFonts w:hint="eastAsia"/>
        </w:rPr>
        <w:t>OBS</w:t>
      </w:r>
      <w:r w:rsidRPr="008204FD">
        <w:rPr>
          <w:rFonts w:hint="eastAsia"/>
        </w:rPr>
        <w:t>的控制台</w:t>
      </w:r>
    </w:p>
    <w:p w14:paraId="3357340C" w14:textId="70D83278" w:rsidR="00565A5F" w:rsidRPr="008204FD" w:rsidRDefault="004D4C00" w:rsidP="00565A5F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24C9352" wp14:editId="580F4A45">
                <wp:simplePos x="0" y="0"/>
                <wp:positionH relativeFrom="column">
                  <wp:posOffset>680818</wp:posOffset>
                </wp:positionH>
                <wp:positionV relativeFrom="paragraph">
                  <wp:posOffset>303188</wp:posOffset>
                </wp:positionV>
                <wp:extent cx="205154" cy="180242"/>
                <wp:effectExtent l="19050" t="19050" r="23495" b="10795"/>
                <wp:wrapNone/>
                <wp:docPr id="36012" name="矩形 36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18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B16EB" id="矩形 36012" o:spid="_x0000_s1026" style="position:absolute;left:0;text-align:left;margin-left:53.6pt;margin-top:23.85pt;width:16.15pt;height:14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DBB18F7" wp14:editId="3115122B">
                <wp:simplePos x="0" y="0"/>
                <wp:positionH relativeFrom="column">
                  <wp:posOffset>3347818</wp:posOffset>
                </wp:positionH>
                <wp:positionV relativeFrom="paragraph">
                  <wp:posOffset>1874080</wp:posOffset>
                </wp:positionV>
                <wp:extent cx="660400" cy="168520"/>
                <wp:effectExtent l="19050" t="19050" r="25400" b="22225"/>
                <wp:wrapNone/>
                <wp:docPr id="36010" name="矩形 36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168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65827" id="矩形 36010" o:spid="_x0000_s1026" style="position:absolute;left:0;text-align:left;margin-left:263.6pt;margin-top:147.55pt;width:52pt;height:13.2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" filled="f" strokecolor="#c7000b" strokeweight="2.25pt"/>
            </w:pict>
          </mc:Fallback>
        </mc:AlternateContent>
      </w:r>
      <w:r w:rsidR="00565A5F" w:rsidRPr="008204FD">
        <w:rPr>
          <w:noProof/>
        </w:rPr>
        <w:drawing>
          <wp:inline distT="0" distB="0" distL="0" distR="0" wp14:anchorId="36FA64D7" wp14:editId="5F2CFF92">
            <wp:extent cx="5454000" cy="2230153"/>
            <wp:effectExtent l="19050" t="19050" r="13970" b="177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30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7488B3" w14:textId="74D94043" w:rsidR="00565A5F" w:rsidRPr="008204FD" w:rsidRDefault="00565A5F" w:rsidP="00565A5F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在</w:t>
      </w:r>
      <w:r w:rsidRPr="008204FD">
        <w:t>OBS</w:t>
      </w:r>
      <w:r w:rsidRPr="008204FD">
        <w:t>控制台的</w:t>
      </w:r>
      <w:r w:rsidRPr="008204FD">
        <w:rPr>
          <w:rFonts w:hint="eastAsia"/>
        </w:rPr>
        <w:t>“对象存储”中，找到要删除的桶</w:t>
      </w:r>
      <w:r w:rsidR="007850D0" w:rsidRPr="008204FD">
        <w:rPr>
          <w:rFonts w:hint="eastAsia"/>
        </w:rPr>
        <w:t>（桶名称以实际实验中为准）</w:t>
      </w:r>
      <w:r w:rsidRPr="008204FD">
        <w:rPr>
          <w:rFonts w:hint="eastAsia"/>
        </w:rPr>
        <w:t>，点击桶的名字进入桶</w:t>
      </w:r>
      <w:r w:rsidR="00CF2B87" w:rsidRPr="008204FD">
        <w:rPr>
          <w:rFonts w:hint="eastAsia"/>
        </w:rPr>
        <w:t>（桶为空才可以删除）</w:t>
      </w:r>
    </w:p>
    <w:p w14:paraId="18AD1ACA" w14:textId="2FA8D9C2" w:rsidR="00565A5F" w:rsidRPr="008204FD" w:rsidRDefault="004D4C00" w:rsidP="00565A5F">
      <w:pPr>
        <w:pStyle w:val="1e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AD1C5D1" wp14:editId="3343ACF6">
                <wp:simplePos x="0" y="0"/>
                <wp:positionH relativeFrom="column">
                  <wp:posOffset>1788432</wp:posOffset>
                </wp:positionH>
                <wp:positionV relativeFrom="paragraph">
                  <wp:posOffset>1950085</wp:posOffset>
                </wp:positionV>
                <wp:extent cx="480646" cy="162658"/>
                <wp:effectExtent l="19050" t="19050" r="15240" b="27940"/>
                <wp:wrapNone/>
                <wp:docPr id="36016" name="矩形 36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646" cy="162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8E0A2" id="矩形 36016" o:spid="_x0000_s1026" style="position:absolute;left:0;text-align:left;margin-left:140.8pt;margin-top:153.55pt;width:37.85pt;height:12.8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" filled="f" strokecolor="#c7000b" strokeweight="2.25pt"/>
            </w:pict>
          </mc:Fallback>
        </mc:AlternateContent>
      </w:r>
      <w:r w:rsidR="00597F27" w:rsidRPr="008204FD">
        <w:rPr>
          <w:noProof/>
        </w:rPr>
        <w:drawing>
          <wp:inline distT="0" distB="0" distL="0" distR="0" wp14:anchorId="7BB6B5A0" wp14:editId="18C62A72">
            <wp:extent cx="5400000" cy="2116800"/>
            <wp:effectExtent l="19050" t="19050" r="10795" b="1714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16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E9701B" w14:textId="3E4182E6" w:rsidR="00565A5F" w:rsidRPr="008204FD" w:rsidRDefault="00565A5F" w:rsidP="00565A5F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在桶内选择</w:t>
      </w:r>
      <w:r w:rsidR="002D6AC1" w:rsidRPr="008204FD">
        <w:rPr>
          <w:rFonts w:hint="eastAsia"/>
        </w:rPr>
        <w:t>“对象”，</w:t>
      </w:r>
      <w:proofErr w:type="gramStart"/>
      <w:r w:rsidR="002D6AC1" w:rsidRPr="008204FD">
        <w:rPr>
          <w:rFonts w:hint="eastAsia"/>
        </w:rPr>
        <w:t>勾选里面</w:t>
      </w:r>
      <w:proofErr w:type="gramEnd"/>
      <w:r w:rsidR="002D6AC1" w:rsidRPr="008204FD">
        <w:rPr>
          <w:rFonts w:hint="eastAsia"/>
        </w:rPr>
        <w:t>所有的对象，点击“删除”按钮</w:t>
      </w:r>
    </w:p>
    <w:p w14:paraId="6D7E828A" w14:textId="6F9D1652" w:rsidR="00565A5F" w:rsidRPr="008204FD" w:rsidRDefault="00FA358F" w:rsidP="00565A5F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A192122" wp14:editId="47594F7B">
                <wp:simplePos x="0" y="0"/>
                <wp:positionH relativeFrom="column">
                  <wp:posOffset>1930581</wp:posOffset>
                </wp:positionH>
                <wp:positionV relativeFrom="paragraph">
                  <wp:posOffset>1102904</wp:posOffset>
                </wp:positionV>
                <wp:extent cx="163286" cy="800100"/>
                <wp:effectExtent l="19050" t="19050" r="27305" b="19050"/>
                <wp:wrapNone/>
                <wp:docPr id="36018" name="矩形 36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86" cy="800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F0723" id="矩形 36018" o:spid="_x0000_s1026" style="position:absolute;left:0;text-align:left;margin-left:152pt;margin-top:86.85pt;width:12.85pt;height:63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60D717E" wp14:editId="1B25F85F">
                <wp:simplePos x="0" y="0"/>
                <wp:positionH relativeFrom="margin">
                  <wp:posOffset>3296648</wp:posOffset>
                </wp:positionH>
                <wp:positionV relativeFrom="paragraph">
                  <wp:posOffset>840740</wp:posOffset>
                </wp:positionV>
                <wp:extent cx="412750" cy="206829"/>
                <wp:effectExtent l="19050" t="19050" r="25400" b="22225"/>
                <wp:wrapNone/>
                <wp:docPr id="36022" name="矩形 36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06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ADF3A" id="矩形 36022" o:spid="_x0000_s1026" style="position:absolute;left:0;text-align:left;margin-left:259.6pt;margin-top:66.2pt;width:32.5pt;height:16.3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" filled="f" strokecolor="#c7000b" strokeweight="2.25pt">
                <w10:wrap anchorx="margin"/>
              </v:rect>
            </w:pict>
          </mc:Fallback>
        </mc:AlternateContent>
      </w:r>
      <w:r w:rsidR="004D4C00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6A16CDC" wp14:editId="786E333C">
                <wp:simplePos x="0" y="0"/>
                <wp:positionH relativeFrom="column">
                  <wp:posOffset>666115</wp:posOffset>
                </wp:positionH>
                <wp:positionV relativeFrom="paragraph">
                  <wp:posOffset>558528</wp:posOffset>
                </wp:positionV>
                <wp:extent cx="287215" cy="171450"/>
                <wp:effectExtent l="19050" t="19050" r="17780" b="19050"/>
                <wp:wrapNone/>
                <wp:docPr id="36020" name="矩形 36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1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12297" id="矩形 36020" o:spid="_x0000_s1026" style="position:absolute;left:0;text-align:left;margin-left:52.45pt;margin-top:44pt;width:22.6pt;height:13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1B4F8F60" wp14:editId="7CE191B9">
            <wp:extent cx="5400000" cy="1900800"/>
            <wp:effectExtent l="19050" t="19050" r="10795" b="2349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00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62D3F5" w14:textId="77777777" w:rsidR="00565A5F" w:rsidRPr="008204FD" w:rsidRDefault="00565A5F" w:rsidP="00565A5F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弹出的对话框选择</w:t>
      </w:r>
      <w:r w:rsidRPr="008204FD">
        <w:rPr>
          <w:rFonts w:hint="eastAsia"/>
        </w:rPr>
        <w:t>“是”</w:t>
      </w:r>
    </w:p>
    <w:p w14:paraId="4F6A202A" w14:textId="14126D77" w:rsidR="00565A5F" w:rsidRPr="008204FD" w:rsidRDefault="002D6AC1" w:rsidP="00565A5F">
      <w:pPr>
        <w:pStyle w:val="1e"/>
      </w:pPr>
      <w:r w:rsidRPr="008204FD">
        <w:rPr>
          <w:noProof/>
        </w:rPr>
        <w:drawing>
          <wp:inline distT="0" distB="0" distL="0" distR="0" wp14:anchorId="2DF6C512" wp14:editId="21FE34F7">
            <wp:extent cx="5128704" cy="2712955"/>
            <wp:effectExtent l="19050" t="19050" r="15240" b="11430"/>
            <wp:docPr id="36032" name="图片 36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7129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60D402" w14:textId="77777777" w:rsidR="00565A5F" w:rsidRPr="008204FD" w:rsidRDefault="00565A5F" w:rsidP="00565A5F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对象删除成功后点击</w:t>
      </w:r>
      <w:r w:rsidRPr="008204FD">
        <w:rPr>
          <w:rFonts w:hint="eastAsia"/>
        </w:rPr>
        <w:t>“对象存储”返回桶列表</w:t>
      </w:r>
    </w:p>
    <w:p w14:paraId="5EB22804" w14:textId="35DA0088" w:rsidR="00565A5F" w:rsidRPr="008204FD" w:rsidRDefault="004D4C00" w:rsidP="00565A5F">
      <w:pPr>
        <w:pStyle w:val="1e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021EC2A" wp14:editId="478D9860">
                <wp:simplePos x="0" y="0"/>
                <wp:positionH relativeFrom="column">
                  <wp:posOffset>693783</wp:posOffset>
                </wp:positionH>
                <wp:positionV relativeFrom="paragraph">
                  <wp:posOffset>56515</wp:posOffset>
                </wp:positionV>
                <wp:extent cx="386443" cy="152400"/>
                <wp:effectExtent l="19050" t="19050" r="13970" b="19050"/>
                <wp:wrapNone/>
                <wp:docPr id="36026" name="矩形 36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3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011D8" id="矩形 36026" o:spid="_x0000_s1026" style="position:absolute;left:0;text-align:left;margin-left:54.65pt;margin-top:4.45pt;width:30.45pt;height:12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" filled="f" strokecolor="#c7000b" strokeweight="2.25pt"/>
            </w:pict>
          </mc:Fallback>
        </mc:AlternateContent>
      </w:r>
      <w:r w:rsidR="002D6AC1" w:rsidRPr="008204FD">
        <w:rPr>
          <w:noProof/>
        </w:rPr>
        <w:drawing>
          <wp:inline distT="0" distB="0" distL="0" distR="0" wp14:anchorId="07534417" wp14:editId="72C62F7F">
            <wp:extent cx="5400000" cy="1587600"/>
            <wp:effectExtent l="19050" t="19050" r="10795" b="12700"/>
            <wp:docPr id="36033" name="图片 36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87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612BE" w14:textId="77777777" w:rsidR="00565A5F" w:rsidRPr="008204FD" w:rsidRDefault="00565A5F" w:rsidP="00565A5F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点击桶后面的</w:t>
      </w:r>
      <w:r w:rsidRPr="008204FD">
        <w:rPr>
          <w:rFonts w:hint="eastAsia"/>
        </w:rPr>
        <w:t>“删除”</w:t>
      </w:r>
    </w:p>
    <w:p w14:paraId="2AF9F571" w14:textId="3833AA2B" w:rsidR="00565A5F" w:rsidRPr="008204FD" w:rsidRDefault="002D6AC1" w:rsidP="00565A5F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1140F56" wp14:editId="72435313">
                <wp:simplePos x="0" y="0"/>
                <wp:positionH relativeFrom="column">
                  <wp:posOffset>5739493</wp:posOffset>
                </wp:positionH>
                <wp:positionV relativeFrom="paragraph">
                  <wp:posOffset>279400</wp:posOffset>
                </wp:positionV>
                <wp:extent cx="283301" cy="166280"/>
                <wp:effectExtent l="19050" t="19050" r="21590" b="24765"/>
                <wp:wrapNone/>
                <wp:docPr id="36028" name="矩形 36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301" cy="16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E4313" id="矩形 36028" o:spid="_x0000_s1026" style="position:absolute;left:0;text-align:left;margin-left:451.95pt;margin-top:22pt;width:22.3pt;height:13.1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44643475" wp14:editId="25C6017C">
            <wp:extent cx="5400000" cy="457200"/>
            <wp:effectExtent l="19050" t="19050" r="10795" b="19050"/>
            <wp:docPr id="36034" name="图片 36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7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49B19D" w14:textId="77777777" w:rsidR="00565A5F" w:rsidRPr="008204FD" w:rsidRDefault="00565A5F" w:rsidP="00565A5F">
      <w:pPr>
        <w:pStyle w:val="1e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弹出对话框选择</w:t>
      </w:r>
      <w:r w:rsidRPr="008204FD">
        <w:rPr>
          <w:rFonts w:hint="eastAsia"/>
        </w:rPr>
        <w:t>“是”，</w:t>
      </w:r>
      <w:proofErr w:type="gramStart"/>
      <w:r w:rsidRPr="008204FD">
        <w:rPr>
          <w:rFonts w:hint="eastAsia"/>
        </w:rPr>
        <w:t>稍等桶则被</w:t>
      </w:r>
      <w:proofErr w:type="gramEnd"/>
      <w:r w:rsidRPr="008204FD">
        <w:rPr>
          <w:rFonts w:hint="eastAsia"/>
        </w:rPr>
        <w:t>删除</w:t>
      </w:r>
    </w:p>
    <w:p w14:paraId="6ED48DCA" w14:textId="6AFA2443" w:rsidR="00565A5F" w:rsidRPr="008204FD" w:rsidRDefault="005C5F44" w:rsidP="00565A5F">
      <w:pPr>
        <w:pStyle w:val="1e"/>
      </w:pPr>
      <w:r w:rsidRPr="008204FD">
        <w:rPr>
          <w:noProof/>
        </w:rPr>
        <w:drawing>
          <wp:inline distT="0" distB="0" distL="0" distR="0" wp14:anchorId="46ADA7CB" wp14:editId="194E03F2">
            <wp:extent cx="5105842" cy="1767993"/>
            <wp:effectExtent l="19050" t="19050" r="19050" b="22860"/>
            <wp:docPr id="36035" name="图片 36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76799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556CB3" w14:textId="6DBFFA5E" w:rsidR="009F456A" w:rsidRPr="008204FD" w:rsidRDefault="009F456A" w:rsidP="009F456A">
      <w:pPr>
        <w:pStyle w:val="2"/>
      </w:pPr>
      <w:bookmarkStart w:id="57" w:name="_Toc69399528"/>
      <w:r w:rsidRPr="008204FD">
        <w:t>释放弹性公网</w:t>
      </w:r>
      <w:r w:rsidRPr="008204FD">
        <w:t>IP</w:t>
      </w:r>
      <w:bookmarkEnd w:id="57"/>
    </w:p>
    <w:p w14:paraId="78F4D65D" w14:textId="144B6DC5" w:rsidR="009F456A" w:rsidRPr="008204FD" w:rsidRDefault="009F456A" w:rsidP="00565A5F">
      <w:pPr>
        <w:pStyle w:val="1e"/>
      </w:pPr>
      <w:r w:rsidRPr="008204FD">
        <w:rPr>
          <w:rFonts w:hint="eastAsia"/>
        </w:rPr>
        <w:t>进入弹性公网</w:t>
      </w:r>
      <w:r w:rsidRPr="008204FD">
        <w:rPr>
          <w:rFonts w:hint="eastAsia"/>
        </w:rPr>
        <w:t>IP</w:t>
      </w:r>
      <w:r w:rsidRPr="008204FD">
        <w:rPr>
          <w:rFonts w:hint="eastAsia"/>
        </w:rPr>
        <w:t>控制台，勾选要释放的弹性公网</w:t>
      </w:r>
      <w:r w:rsidRPr="008204FD">
        <w:rPr>
          <w:rFonts w:hint="eastAsia"/>
        </w:rPr>
        <w:t>IP</w:t>
      </w:r>
      <w:r w:rsidRPr="008204FD">
        <w:rPr>
          <w:rFonts w:hint="eastAsia"/>
        </w:rPr>
        <w:t>，点击更多中的“释放”。</w:t>
      </w:r>
    </w:p>
    <w:p w14:paraId="45994462" w14:textId="1BD6E8E1" w:rsidR="009F456A" w:rsidRPr="008204FD" w:rsidRDefault="009F456A" w:rsidP="00565A5F">
      <w:pPr>
        <w:pStyle w:val="1e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EB0C5A6" wp14:editId="1562288F">
                <wp:simplePos x="0" y="0"/>
                <wp:positionH relativeFrom="column">
                  <wp:posOffset>1995442</wp:posOffset>
                </wp:positionH>
                <wp:positionV relativeFrom="paragraph">
                  <wp:posOffset>572770</wp:posOffset>
                </wp:positionV>
                <wp:extent cx="353786" cy="155393"/>
                <wp:effectExtent l="19050" t="19050" r="27305" b="16510"/>
                <wp:wrapNone/>
                <wp:docPr id="36037" name="矩形 36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86" cy="1553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33576" id="矩形 36037" o:spid="_x0000_s1026" style="position:absolute;left:0;text-align:left;margin-left:157.1pt;margin-top:45.1pt;width:27.85pt;height:12.2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7D14B472" wp14:editId="404E641E">
            <wp:extent cx="5400000" cy="1054800"/>
            <wp:effectExtent l="19050" t="19050" r="10795" b="12065"/>
            <wp:docPr id="36036" name="图片 36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4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037E78" w14:textId="6909E0B9" w:rsidR="00822092" w:rsidRPr="008204FD" w:rsidRDefault="00822092" w:rsidP="00565A5F">
      <w:pPr>
        <w:pStyle w:val="1e"/>
      </w:pPr>
      <w:r w:rsidRPr="008204FD">
        <w:t>弹出对话框点击</w:t>
      </w:r>
      <w:r w:rsidRPr="008204FD">
        <w:rPr>
          <w:rFonts w:hint="eastAsia"/>
        </w:rPr>
        <w:t>“是”。</w:t>
      </w:r>
    </w:p>
    <w:p w14:paraId="3AFF12D1" w14:textId="21D138CA" w:rsidR="00822092" w:rsidRPr="008204FD" w:rsidRDefault="00822092" w:rsidP="00565A5F">
      <w:pPr>
        <w:pStyle w:val="1e"/>
      </w:pPr>
      <w:r w:rsidRPr="008204FD">
        <w:rPr>
          <w:noProof/>
        </w:rPr>
        <w:lastRenderedPageBreak/>
        <w:drawing>
          <wp:inline distT="0" distB="0" distL="0" distR="0" wp14:anchorId="727C593F" wp14:editId="1883865A">
            <wp:extent cx="5121084" cy="1828958"/>
            <wp:effectExtent l="19050" t="19050" r="22860" b="19050"/>
            <wp:docPr id="36038" name="图片 36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82895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22092" w:rsidRPr="008204FD" w:rsidSect="00033B54">
      <w:headerReference w:type="default" r:id="rId98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0B4074" w14:textId="77777777" w:rsidR="002E44BA" w:rsidRDefault="002E44BA" w:rsidP="00940D2A">
      <w:pPr>
        <w:spacing w:before="0" w:after="0" w:line="240" w:lineRule="auto"/>
      </w:pPr>
      <w:r>
        <w:separator/>
      </w:r>
    </w:p>
  </w:endnote>
  <w:endnote w:type="continuationSeparator" w:id="0">
    <w:p w14:paraId="10BD6C9A" w14:textId="77777777" w:rsidR="002E44BA" w:rsidRDefault="002E44BA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694CB3" w14:textId="77777777" w:rsidR="002E44BA" w:rsidRDefault="002E44BA" w:rsidP="00940D2A">
      <w:pPr>
        <w:spacing w:before="0" w:after="0" w:line="240" w:lineRule="auto"/>
      </w:pPr>
      <w:r>
        <w:separator/>
      </w:r>
    </w:p>
  </w:footnote>
  <w:footnote w:type="continuationSeparator" w:id="0">
    <w:p w14:paraId="4B60F8E3" w14:textId="77777777" w:rsidR="002E44BA" w:rsidRDefault="002E44BA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439D" w14:textId="77777777" w:rsidR="00F3560F" w:rsidRPr="009D4127" w:rsidRDefault="00F3560F" w:rsidP="00033B54">
    <w:pPr>
      <w:pStyle w:val="a6"/>
      <w:rPr>
        <w:rFonts w:ascii="Huawei Sans" w:eastAsia="方正兰亭黑简体" w:hAnsi="Huawei Sans"/>
      </w:rPr>
    </w:pPr>
  </w:p>
  <w:p w14:paraId="6619D47F" w14:textId="77777777" w:rsidR="00F3560F" w:rsidRPr="009D4127" w:rsidRDefault="00F3560F" w:rsidP="00033B54">
    <w:pPr>
      <w:pStyle w:val="a6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F3560F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F3560F" w:rsidRPr="009D4127" w:rsidRDefault="00F3560F" w:rsidP="00854769">
          <w:pPr>
            <w:pStyle w:val="afff9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F3560F" w:rsidRPr="009D4127" w:rsidRDefault="00F3560F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36C027A2" w:rsidR="00F3560F" w:rsidRPr="009D4127" w:rsidRDefault="00F3560F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云服务实现大数据</w:t>
          </w:r>
          <w:r w:rsidRPr="009D4127">
            <w:rPr>
              <w:rFonts w:ascii="Huawei Sans" w:eastAsia="方正兰亭黑简体" w:hAnsi="Huawei Sans"/>
              <w:noProof/>
            </w:rPr>
            <w:t>实验手册</w:t>
          </w:r>
        </w:p>
      </w:tc>
      <w:tc>
        <w:tcPr>
          <w:tcW w:w="1134" w:type="dxa"/>
          <w:vAlign w:val="bottom"/>
        </w:tcPr>
        <w:p w14:paraId="279C3BBC" w14:textId="1A924E70" w:rsidR="00F3560F" w:rsidRPr="009D4127" w:rsidRDefault="00F3560F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707EAC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F3560F" w:rsidRPr="009D4127" w:rsidRDefault="00F3560F" w:rsidP="00033B54">
    <w:pPr>
      <w:pStyle w:val="a6"/>
      <w:rPr>
        <w:rFonts w:ascii="Huawei Sans" w:eastAsia="方正兰亭黑简体" w:hAnsi="Huawei Sans"/>
      </w:rPr>
    </w:pPr>
  </w:p>
  <w:p w14:paraId="76432B8F" w14:textId="77777777" w:rsidR="00F3560F" w:rsidRPr="009D4127" w:rsidRDefault="00F3560F" w:rsidP="00033B54">
    <w:pPr>
      <w:pStyle w:val="a6"/>
      <w:rPr>
        <w:rFonts w:ascii="Huawei Sans" w:eastAsia="方正兰亭黑简体" w:hAnsi="Huawei Sans"/>
      </w:rPr>
    </w:pPr>
  </w:p>
  <w:p w14:paraId="2CCE42D9" w14:textId="77777777" w:rsidR="00F3560F" w:rsidRPr="009D4127" w:rsidRDefault="00F3560F">
    <w:pPr>
      <w:pStyle w:val="a6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518E076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85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2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0"/>
  </w:num>
  <w:num w:numId="2">
    <w:abstractNumId w:val="11"/>
  </w:num>
  <w:num w:numId="3">
    <w:abstractNumId w:val="5"/>
  </w:num>
  <w:num w:numId="4">
    <w:abstractNumId w:val="7"/>
  </w:num>
  <w:num w:numId="5">
    <w:abstractNumId w:val="14"/>
  </w:num>
  <w:num w:numId="6">
    <w:abstractNumId w:val="21"/>
  </w:num>
  <w:num w:numId="7">
    <w:abstractNumId w:val="2"/>
  </w:num>
  <w:num w:numId="8">
    <w:abstractNumId w:val="2"/>
  </w:num>
  <w:num w:numId="9">
    <w:abstractNumId w:val="13"/>
  </w:num>
  <w:num w:numId="10">
    <w:abstractNumId w:val="22"/>
  </w:num>
  <w:num w:numId="11">
    <w:abstractNumId w:val="4"/>
  </w:num>
  <w:num w:numId="12">
    <w:abstractNumId w:val="1"/>
  </w:num>
  <w:num w:numId="13">
    <w:abstractNumId w:val="10"/>
  </w:num>
  <w:num w:numId="1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15"/>
  </w:num>
  <w:num w:numId="20">
    <w:abstractNumId w:val="12"/>
  </w:num>
  <w:num w:numId="21">
    <w:abstractNumId w:val="12"/>
  </w:num>
  <w:num w:numId="22">
    <w:abstractNumId w:val="16"/>
  </w:num>
  <w:num w:numId="23">
    <w:abstractNumId w:val="16"/>
  </w:num>
  <w:num w:numId="24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3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 w:numId="34">
    <w:abstractNumId w:val="16"/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  <w:num w:numId="40">
    <w:abstractNumId w:val="17"/>
  </w:num>
  <w:num w:numId="41">
    <w:abstractNumId w:val="18"/>
  </w:num>
  <w:num w:numId="42">
    <w:abstractNumId w:val="2"/>
  </w:num>
  <w:num w:numId="43">
    <w:abstractNumId w:val="6"/>
  </w:num>
  <w:num w:numId="44">
    <w:abstractNumId w:val="2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</w:num>
  <w:num w:numId="4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2273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7DB2"/>
    <w:rsid w:val="00027F46"/>
    <w:rsid w:val="00030284"/>
    <w:rsid w:val="00030293"/>
    <w:rsid w:val="0003066B"/>
    <w:rsid w:val="000320A3"/>
    <w:rsid w:val="000321CB"/>
    <w:rsid w:val="00033243"/>
    <w:rsid w:val="00033B54"/>
    <w:rsid w:val="00033F84"/>
    <w:rsid w:val="000375E9"/>
    <w:rsid w:val="00041545"/>
    <w:rsid w:val="00041907"/>
    <w:rsid w:val="000433E6"/>
    <w:rsid w:val="00043B1A"/>
    <w:rsid w:val="00045230"/>
    <w:rsid w:val="000467A7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39A2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6B07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2558"/>
    <w:rsid w:val="000934F1"/>
    <w:rsid w:val="0009536E"/>
    <w:rsid w:val="0009621C"/>
    <w:rsid w:val="00096488"/>
    <w:rsid w:val="00096A63"/>
    <w:rsid w:val="000971D5"/>
    <w:rsid w:val="00097458"/>
    <w:rsid w:val="0009792A"/>
    <w:rsid w:val="00097A9D"/>
    <w:rsid w:val="00097C13"/>
    <w:rsid w:val="00097DE7"/>
    <w:rsid w:val="000A0022"/>
    <w:rsid w:val="000A0F46"/>
    <w:rsid w:val="000A14E8"/>
    <w:rsid w:val="000A1AFA"/>
    <w:rsid w:val="000A2674"/>
    <w:rsid w:val="000A3A5B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4B47"/>
    <w:rsid w:val="000C53BE"/>
    <w:rsid w:val="000C5B36"/>
    <w:rsid w:val="000C62CD"/>
    <w:rsid w:val="000D0045"/>
    <w:rsid w:val="000D0502"/>
    <w:rsid w:val="000D1A7D"/>
    <w:rsid w:val="000D2513"/>
    <w:rsid w:val="000D41DD"/>
    <w:rsid w:val="000D57E7"/>
    <w:rsid w:val="000D601E"/>
    <w:rsid w:val="000D6C8C"/>
    <w:rsid w:val="000D76B3"/>
    <w:rsid w:val="000D79DE"/>
    <w:rsid w:val="000E0E97"/>
    <w:rsid w:val="000E12FE"/>
    <w:rsid w:val="000E16AA"/>
    <w:rsid w:val="000E3396"/>
    <w:rsid w:val="000E3FA8"/>
    <w:rsid w:val="000E48ED"/>
    <w:rsid w:val="000E4B6E"/>
    <w:rsid w:val="000E4FDC"/>
    <w:rsid w:val="000E5B3B"/>
    <w:rsid w:val="000F1332"/>
    <w:rsid w:val="000F21A1"/>
    <w:rsid w:val="000F309C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6BDA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3B1"/>
    <w:rsid w:val="00122A8A"/>
    <w:rsid w:val="00125657"/>
    <w:rsid w:val="001308F5"/>
    <w:rsid w:val="0013137F"/>
    <w:rsid w:val="00131CAC"/>
    <w:rsid w:val="0013472F"/>
    <w:rsid w:val="00134805"/>
    <w:rsid w:val="001349A4"/>
    <w:rsid w:val="0013547D"/>
    <w:rsid w:val="00135B97"/>
    <w:rsid w:val="00135C53"/>
    <w:rsid w:val="0014040D"/>
    <w:rsid w:val="00140E27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75AF"/>
    <w:rsid w:val="00150967"/>
    <w:rsid w:val="00154ACF"/>
    <w:rsid w:val="00156F51"/>
    <w:rsid w:val="00160729"/>
    <w:rsid w:val="00161BC3"/>
    <w:rsid w:val="00162DB0"/>
    <w:rsid w:val="00163D02"/>
    <w:rsid w:val="001666C5"/>
    <w:rsid w:val="001670DC"/>
    <w:rsid w:val="00167A21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9C5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0028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35AC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2928"/>
    <w:rsid w:val="001C3D41"/>
    <w:rsid w:val="001C3F12"/>
    <w:rsid w:val="001C4487"/>
    <w:rsid w:val="001C543A"/>
    <w:rsid w:val="001C72B6"/>
    <w:rsid w:val="001D001D"/>
    <w:rsid w:val="001D0149"/>
    <w:rsid w:val="001D0278"/>
    <w:rsid w:val="001D1633"/>
    <w:rsid w:val="001D18DC"/>
    <w:rsid w:val="001D587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5FD"/>
    <w:rsid w:val="002148FC"/>
    <w:rsid w:val="00215CBA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27EAB"/>
    <w:rsid w:val="002315E3"/>
    <w:rsid w:val="0023220D"/>
    <w:rsid w:val="00232D1D"/>
    <w:rsid w:val="00234CC4"/>
    <w:rsid w:val="002352DE"/>
    <w:rsid w:val="00236A73"/>
    <w:rsid w:val="002375BA"/>
    <w:rsid w:val="002376A5"/>
    <w:rsid w:val="00240947"/>
    <w:rsid w:val="00242D9E"/>
    <w:rsid w:val="00244EA6"/>
    <w:rsid w:val="002457D8"/>
    <w:rsid w:val="002461C9"/>
    <w:rsid w:val="00246E3D"/>
    <w:rsid w:val="002512A2"/>
    <w:rsid w:val="00251FCE"/>
    <w:rsid w:val="002524AC"/>
    <w:rsid w:val="00253234"/>
    <w:rsid w:val="002535B5"/>
    <w:rsid w:val="00253B8B"/>
    <w:rsid w:val="002541B3"/>
    <w:rsid w:val="00254FAD"/>
    <w:rsid w:val="0025763E"/>
    <w:rsid w:val="00257718"/>
    <w:rsid w:val="002605B0"/>
    <w:rsid w:val="00260775"/>
    <w:rsid w:val="002624D7"/>
    <w:rsid w:val="00262636"/>
    <w:rsid w:val="00264059"/>
    <w:rsid w:val="002652D5"/>
    <w:rsid w:val="002655A1"/>
    <w:rsid w:val="002711F9"/>
    <w:rsid w:val="00271653"/>
    <w:rsid w:val="00272BAB"/>
    <w:rsid w:val="00273DF1"/>
    <w:rsid w:val="00274DC5"/>
    <w:rsid w:val="0027689A"/>
    <w:rsid w:val="00276B83"/>
    <w:rsid w:val="00276BD2"/>
    <w:rsid w:val="00281629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2D31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06E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492"/>
    <w:rsid w:val="002C6505"/>
    <w:rsid w:val="002D10F5"/>
    <w:rsid w:val="002D1728"/>
    <w:rsid w:val="002D489E"/>
    <w:rsid w:val="002D595B"/>
    <w:rsid w:val="002D5BF8"/>
    <w:rsid w:val="002D6AC1"/>
    <w:rsid w:val="002D6C54"/>
    <w:rsid w:val="002E0191"/>
    <w:rsid w:val="002E0320"/>
    <w:rsid w:val="002E2E43"/>
    <w:rsid w:val="002E30A8"/>
    <w:rsid w:val="002E44BA"/>
    <w:rsid w:val="002E48D0"/>
    <w:rsid w:val="002E5399"/>
    <w:rsid w:val="002F00E6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3F74"/>
    <w:rsid w:val="003041A0"/>
    <w:rsid w:val="00305BEB"/>
    <w:rsid w:val="00305FB3"/>
    <w:rsid w:val="00306280"/>
    <w:rsid w:val="00307DBA"/>
    <w:rsid w:val="00310ED6"/>
    <w:rsid w:val="00311171"/>
    <w:rsid w:val="00312DF1"/>
    <w:rsid w:val="00313CD8"/>
    <w:rsid w:val="003141CC"/>
    <w:rsid w:val="00314343"/>
    <w:rsid w:val="00314574"/>
    <w:rsid w:val="003162AE"/>
    <w:rsid w:val="0031692E"/>
    <w:rsid w:val="00316C8E"/>
    <w:rsid w:val="00320117"/>
    <w:rsid w:val="00321154"/>
    <w:rsid w:val="00321C8D"/>
    <w:rsid w:val="00322063"/>
    <w:rsid w:val="003239AE"/>
    <w:rsid w:val="00325029"/>
    <w:rsid w:val="003267BB"/>
    <w:rsid w:val="00327963"/>
    <w:rsid w:val="00327A89"/>
    <w:rsid w:val="0033107D"/>
    <w:rsid w:val="003322E7"/>
    <w:rsid w:val="003344D9"/>
    <w:rsid w:val="00336973"/>
    <w:rsid w:val="003372EA"/>
    <w:rsid w:val="00337A16"/>
    <w:rsid w:val="00337B1D"/>
    <w:rsid w:val="00340C4B"/>
    <w:rsid w:val="00342110"/>
    <w:rsid w:val="00342EAB"/>
    <w:rsid w:val="003439AA"/>
    <w:rsid w:val="00343B0C"/>
    <w:rsid w:val="003449B6"/>
    <w:rsid w:val="00345758"/>
    <w:rsid w:val="00345CA8"/>
    <w:rsid w:val="003460BF"/>
    <w:rsid w:val="003461B0"/>
    <w:rsid w:val="0034741F"/>
    <w:rsid w:val="00350893"/>
    <w:rsid w:val="00350A7D"/>
    <w:rsid w:val="003528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3F3A"/>
    <w:rsid w:val="0036631D"/>
    <w:rsid w:val="00366E4B"/>
    <w:rsid w:val="00370DC3"/>
    <w:rsid w:val="00370FEA"/>
    <w:rsid w:val="0037296A"/>
    <w:rsid w:val="00373B2C"/>
    <w:rsid w:val="00374078"/>
    <w:rsid w:val="003740A5"/>
    <w:rsid w:val="00375EAD"/>
    <w:rsid w:val="00380CF7"/>
    <w:rsid w:val="00382427"/>
    <w:rsid w:val="00382C74"/>
    <w:rsid w:val="00382FF1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B5"/>
    <w:rsid w:val="003A5FE1"/>
    <w:rsid w:val="003A7260"/>
    <w:rsid w:val="003A7C9C"/>
    <w:rsid w:val="003B0C21"/>
    <w:rsid w:val="003B1CDC"/>
    <w:rsid w:val="003B22E9"/>
    <w:rsid w:val="003B2CEF"/>
    <w:rsid w:val="003B4459"/>
    <w:rsid w:val="003B45D4"/>
    <w:rsid w:val="003B49A7"/>
    <w:rsid w:val="003B5FB4"/>
    <w:rsid w:val="003B68CA"/>
    <w:rsid w:val="003B6F29"/>
    <w:rsid w:val="003B7E00"/>
    <w:rsid w:val="003C024C"/>
    <w:rsid w:val="003C02B6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D46C1"/>
    <w:rsid w:val="003D5706"/>
    <w:rsid w:val="003E06CC"/>
    <w:rsid w:val="003E115D"/>
    <w:rsid w:val="003E136F"/>
    <w:rsid w:val="003E1CCE"/>
    <w:rsid w:val="003E1F44"/>
    <w:rsid w:val="003E20B8"/>
    <w:rsid w:val="003E211E"/>
    <w:rsid w:val="003E32FE"/>
    <w:rsid w:val="003E3A83"/>
    <w:rsid w:val="003E5019"/>
    <w:rsid w:val="003E5313"/>
    <w:rsid w:val="003E63EC"/>
    <w:rsid w:val="003E7FEC"/>
    <w:rsid w:val="003F0B45"/>
    <w:rsid w:val="003F0F18"/>
    <w:rsid w:val="003F224B"/>
    <w:rsid w:val="003F3A47"/>
    <w:rsid w:val="003F3D2A"/>
    <w:rsid w:val="003F4170"/>
    <w:rsid w:val="003F43CE"/>
    <w:rsid w:val="003F4C7D"/>
    <w:rsid w:val="003F4FCF"/>
    <w:rsid w:val="003F7555"/>
    <w:rsid w:val="00400F61"/>
    <w:rsid w:val="00403032"/>
    <w:rsid w:val="0040332D"/>
    <w:rsid w:val="004040EF"/>
    <w:rsid w:val="004053CB"/>
    <w:rsid w:val="00406EAD"/>
    <w:rsid w:val="0041039A"/>
    <w:rsid w:val="00411791"/>
    <w:rsid w:val="00413400"/>
    <w:rsid w:val="004136A5"/>
    <w:rsid w:val="004139FB"/>
    <w:rsid w:val="0041409F"/>
    <w:rsid w:val="00414A54"/>
    <w:rsid w:val="00416E2E"/>
    <w:rsid w:val="00420B72"/>
    <w:rsid w:val="00422748"/>
    <w:rsid w:val="00423864"/>
    <w:rsid w:val="004278B5"/>
    <w:rsid w:val="004300F4"/>
    <w:rsid w:val="004314CE"/>
    <w:rsid w:val="00433529"/>
    <w:rsid w:val="004346AD"/>
    <w:rsid w:val="004356EB"/>
    <w:rsid w:val="0043572A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6F94"/>
    <w:rsid w:val="00487A1C"/>
    <w:rsid w:val="00487E35"/>
    <w:rsid w:val="00490EDD"/>
    <w:rsid w:val="00491A2E"/>
    <w:rsid w:val="004933CE"/>
    <w:rsid w:val="004957AB"/>
    <w:rsid w:val="00496E4C"/>
    <w:rsid w:val="00497F73"/>
    <w:rsid w:val="004A0632"/>
    <w:rsid w:val="004A2642"/>
    <w:rsid w:val="004A2673"/>
    <w:rsid w:val="004A31D9"/>
    <w:rsid w:val="004A3992"/>
    <w:rsid w:val="004A4005"/>
    <w:rsid w:val="004B0D41"/>
    <w:rsid w:val="004B29CD"/>
    <w:rsid w:val="004B3531"/>
    <w:rsid w:val="004B387B"/>
    <w:rsid w:val="004B38F1"/>
    <w:rsid w:val="004B3B59"/>
    <w:rsid w:val="004B3D5C"/>
    <w:rsid w:val="004B4C7A"/>
    <w:rsid w:val="004B58D7"/>
    <w:rsid w:val="004B6114"/>
    <w:rsid w:val="004B6AA4"/>
    <w:rsid w:val="004B76E4"/>
    <w:rsid w:val="004B7A61"/>
    <w:rsid w:val="004C0466"/>
    <w:rsid w:val="004C28C6"/>
    <w:rsid w:val="004C41B3"/>
    <w:rsid w:val="004C61BF"/>
    <w:rsid w:val="004C7563"/>
    <w:rsid w:val="004D2AC9"/>
    <w:rsid w:val="004D2AE8"/>
    <w:rsid w:val="004D2C13"/>
    <w:rsid w:val="004D4C00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A8B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4F77E8"/>
    <w:rsid w:val="005016A8"/>
    <w:rsid w:val="00501B07"/>
    <w:rsid w:val="00501EA8"/>
    <w:rsid w:val="00503848"/>
    <w:rsid w:val="00503D14"/>
    <w:rsid w:val="00504B55"/>
    <w:rsid w:val="0050614A"/>
    <w:rsid w:val="00507E2A"/>
    <w:rsid w:val="005135D9"/>
    <w:rsid w:val="00516EE8"/>
    <w:rsid w:val="005212B1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2058"/>
    <w:rsid w:val="00533708"/>
    <w:rsid w:val="00533AAC"/>
    <w:rsid w:val="005350A0"/>
    <w:rsid w:val="005360D5"/>
    <w:rsid w:val="005366D1"/>
    <w:rsid w:val="00536900"/>
    <w:rsid w:val="00536D4D"/>
    <w:rsid w:val="00537472"/>
    <w:rsid w:val="005378AC"/>
    <w:rsid w:val="00540644"/>
    <w:rsid w:val="00543953"/>
    <w:rsid w:val="00543A76"/>
    <w:rsid w:val="00543FDE"/>
    <w:rsid w:val="00545A3D"/>
    <w:rsid w:val="00546602"/>
    <w:rsid w:val="005476F7"/>
    <w:rsid w:val="00547873"/>
    <w:rsid w:val="00553E16"/>
    <w:rsid w:val="0055520C"/>
    <w:rsid w:val="0055595D"/>
    <w:rsid w:val="00555FC1"/>
    <w:rsid w:val="005567D4"/>
    <w:rsid w:val="00556DB2"/>
    <w:rsid w:val="005578B6"/>
    <w:rsid w:val="005607FC"/>
    <w:rsid w:val="005618D7"/>
    <w:rsid w:val="00562E3E"/>
    <w:rsid w:val="00563999"/>
    <w:rsid w:val="00565758"/>
    <w:rsid w:val="00565A5F"/>
    <w:rsid w:val="00565BAE"/>
    <w:rsid w:val="0056693C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77F45"/>
    <w:rsid w:val="00581446"/>
    <w:rsid w:val="00581962"/>
    <w:rsid w:val="00585E01"/>
    <w:rsid w:val="00586D12"/>
    <w:rsid w:val="00586D86"/>
    <w:rsid w:val="005873BB"/>
    <w:rsid w:val="00592EA9"/>
    <w:rsid w:val="00594091"/>
    <w:rsid w:val="00596A92"/>
    <w:rsid w:val="00597F27"/>
    <w:rsid w:val="005A0AAD"/>
    <w:rsid w:val="005A1A80"/>
    <w:rsid w:val="005A1E6F"/>
    <w:rsid w:val="005A26CE"/>
    <w:rsid w:val="005A348F"/>
    <w:rsid w:val="005A4F30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5DDB"/>
    <w:rsid w:val="005B6D8C"/>
    <w:rsid w:val="005B755C"/>
    <w:rsid w:val="005B7DC2"/>
    <w:rsid w:val="005B7E6C"/>
    <w:rsid w:val="005C4B55"/>
    <w:rsid w:val="005C4E64"/>
    <w:rsid w:val="005C5F44"/>
    <w:rsid w:val="005C7AF1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6AEB"/>
    <w:rsid w:val="005E004F"/>
    <w:rsid w:val="005E0257"/>
    <w:rsid w:val="005E08C3"/>
    <w:rsid w:val="005E0DA4"/>
    <w:rsid w:val="005E2BA8"/>
    <w:rsid w:val="005E2DD2"/>
    <w:rsid w:val="005E4B56"/>
    <w:rsid w:val="005E5310"/>
    <w:rsid w:val="005F08D0"/>
    <w:rsid w:val="005F10B1"/>
    <w:rsid w:val="005F26D0"/>
    <w:rsid w:val="005F2A85"/>
    <w:rsid w:val="005F5536"/>
    <w:rsid w:val="00600FA3"/>
    <w:rsid w:val="0060106F"/>
    <w:rsid w:val="006014A4"/>
    <w:rsid w:val="00602B73"/>
    <w:rsid w:val="00603547"/>
    <w:rsid w:val="00606353"/>
    <w:rsid w:val="00606943"/>
    <w:rsid w:val="006072A9"/>
    <w:rsid w:val="00607A81"/>
    <w:rsid w:val="00610C3F"/>
    <w:rsid w:val="006120E1"/>
    <w:rsid w:val="0061308A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3AC7"/>
    <w:rsid w:val="00624F47"/>
    <w:rsid w:val="0062545E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539A"/>
    <w:rsid w:val="00636190"/>
    <w:rsid w:val="00636666"/>
    <w:rsid w:val="00636A70"/>
    <w:rsid w:val="0064022C"/>
    <w:rsid w:val="00640FAB"/>
    <w:rsid w:val="00641667"/>
    <w:rsid w:val="00641F46"/>
    <w:rsid w:val="00641FC7"/>
    <w:rsid w:val="006420EA"/>
    <w:rsid w:val="006468D2"/>
    <w:rsid w:val="006521BE"/>
    <w:rsid w:val="0065261F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4FF8"/>
    <w:rsid w:val="006651F6"/>
    <w:rsid w:val="00665B0E"/>
    <w:rsid w:val="00667EAD"/>
    <w:rsid w:val="00672951"/>
    <w:rsid w:val="00672F14"/>
    <w:rsid w:val="00673BF7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87C86"/>
    <w:rsid w:val="00691C48"/>
    <w:rsid w:val="00691CA6"/>
    <w:rsid w:val="0069554C"/>
    <w:rsid w:val="00695A69"/>
    <w:rsid w:val="00695D19"/>
    <w:rsid w:val="00697D2C"/>
    <w:rsid w:val="006A144A"/>
    <w:rsid w:val="006A22A1"/>
    <w:rsid w:val="006A25D7"/>
    <w:rsid w:val="006A392D"/>
    <w:rsid w:val="006A39FD"/>
    <w:rsid w:val="006A4158"/>
    <w:rsid w:val="006A458E"/>
    <w:rsid w:val="006A7AB4"/>
    <w:rsid w:val="006B58EE"/>
    <w:rsid w:val="006B5E98"/>
    <w:rsid w:val="006B6A79"/>
    <w:rsid w:val="006C12E0"/>
    <w:rsid w:val="006C1E0B"/>
    <w:rsid w:val="006C425F"/>
    <w:rsid w:val="006C4329"/>
    <w:rsid w:val="006C559F"/>
    <w:rsid w:val="006C65AA"/>
    <w:rsid w:val="006C756C"/>
    <w:rsid w:val="006D0B05"/>
    <w:rsid w:val="006D3C7C"/>
    <w:rsid w:val="006D46A5"/>
    <w:rsid w:val="006D622A"/>
    <w:rsid w:val="006E00BB"/>
    <w:rsid w:val="006E0824"/>
    <w:rsid w:val="006E17E3"/>
    <w:rsid w:val="006E2A2E"/>
    <w:rsid w:val="006E2DF2"/>
    <w:rsid w:val="006E2F9F"/>
    <w:rsid w:val="006E6C5C"/>
    <w:rsid w:val="006E70B8"/>
    <w:rsid w:val="006E7B3C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2DED"/>
    <w:rsid w:val="0070345E"/>
    <w:rsid w:val="0070376F"/>
    <w:rsid w:val="007042AA"/>
    <w:rsid w:val="007043C1"/>
    <w:rsid w:val="00704E84"/>
    <w:rsid w:val="00705017"/>
    <w:rsid w:val="0070636C"/>
    <w:rsid w:val="00707EA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3A5"/>
    <w:rsid w:val="00722684"/>
    <w:rsid w:val="007238E9"/>
    <w:rsid w:val="00723A5F"/>
    <w:rsid w:val="00724392"/>
    <w:rsid w:val="0072550C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DBB"/>
    <w:rsid w:val="0073530A"/>
    <w:rsid w:val="007369BD"/>
    <w:rsid w:val="00737D63"/>
    <w:rsid w:val="00737E11"/>
    <w:rsid w:val="00737EF0"/>
    <w:rsid w:val="00741431"/>
    <w:rsid w:val="00742985"/>
    <w:rsid w:val="00742A75"/>
    <w:rsid w:val="00742D5E"/>
    <w:rsid w:val="0074365E"/>
    <w:rsid w:val="00744E44"/>
    <w:rsid w:val="007455B8"/>
    <w:rsid w:val="0074627D"/>
    <w:rsid w:val="0074648A"/>
    <w:rsid w:val="007476D8"/>
    <w:rsid w:val="007511A4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1CEC"/>
    <w:rsid w:val="00762127"/>
    <w:rsid w:val="00762B60"/>
    <w:rsid w:val="007638B2"/>
    <w:rsid w:val="00765F00"/>
    <w:rsid w:val="0076735B"/>
    <w:rsid w:val="007673B1"/>
    <w:rsid w:val="00771F53"/>
    <w:rsid w:val="00774022"/>
    <w:rsid w:val="00774DDB"/>
    <w:rsid w:val="007750B2"/>
    <w:rsid w:val="00775422"/>
    <w:rsid w:val="00780864"/>
    <w:rsid w:val="00781B39"/>
    <w:rsid w:val="0078266A"/>
    <w:rsid w:val="00783004"/>
    <w:rsid w:val="0078422C"/>
    <w:rsid w:val="007850D0"/>
    <w:rsid w:val="00785ECF"/>
    <w:rsid w:val="00787543"/>
    <w:rsid w:val="007875AC"/>
    <w:rsid w:val="00790918"/>
    <w:rsid w:val="00790CE5"/>
    <w:rsid w:val="00791CC2"/>
    <w:rsid w:val="00792F48"/>
    <w:rsid w:val="007932A2"/>
    <w:rsid w:val="007946B0"/>
    <w:rsid w:val="00796312"/>
    <w:rsid w:val="007964A9"/>
    <w:rsid w:val="007A0830"/>
    <w:rsid w:val="007A0C9B"/>
    <w:rsid w:val="007A1649"/>
    <w:rsid w:val="007A2E34"/>
    <w:rsid w:val="007A40F2"/>
    <w:rsid w:val="007A4B89"/>
    <w:rsid w:val="007A623B"/>
    <w:rsid w:val="007B1662"/>
    <w:rsid w:val="007B1E9D"/>
    <w:rsid w:val="007B2871"/>
    <w:rsid w:val="007B43DA"/>
    <w:rsid w:val="007B570C"/>
    <w:rsid w:val="007B5F15"/>
    <w:rsid w:val="007B656E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59BF"/>
    <w:rsid w:val="007D64F6"/>
    <w:rsid w:val="007E021F"/>
    <w:rsid w:val="007E0695"/>
    <w:rsid w:val="007E0712"/>
    <w:rsid w:val="007E1945"/>
    <w:rsid w:val="007E2B96"/>
    <w:rsid w:val="007E2F3F"/>
    <w:rsid w:val="007E30DF"/>
    <w:rsid w:val="007E4F2E"/>
    <w:rsid w:val="007E549B"/>
    <w:rsid w:val="007E59F2"/>
    <w:rsid w:val="007E5E20"/>
    <w:rsid w:val="007E61AA"/>
    <w:rsid w:val="007E6778"/>
    <w:rsid w:val="007E73AA"/>
    <w:rsid w:val="007F1CDC"/>
    <w:rsid w:val="007F2282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59F"/>
    <w:rsid w:val="00811B8B"/>
    <w:rsid w:val="00811EA4"/>
    <w:rsid w:val="0081257B"/>
    <w:rsid w:val="00814B59"/>
    <w:rsid w:val="0081556A"/>
    <w:rsid w:val="008170F5"/>
    <w:rsid w:val="00817623"/>
    <w:rsid w:val="00817633"/>
    <w:rsid w:val="008178E2"/>
    <w:rsid w:val="0082028F"/>
    <w:rsid w:val="008204FD"/>
    <w:rsid w:val="00820D56"/>
    <w:rsid w:val="00822092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359EC"/>
    <w:rsid w:val="00837E7B"/>
    <w:rsid w:val="0084058A"/>
    <w:rsid w:val="00841556"/>
    <w:rsid w:val="00842A43"/>
    <w:rsid w:val="00843274"/>
    <w:rsid w:val="0084363F"/>
    <w:rsid w:val="00843817"/>
    <w:rsid w:val="0084475E"/>
    <w:rsid w:val="00845227"/>
    <w:rsid w:val="0084569D"/>
    <w:rsid w:val="00846520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1B4"/>
    <w:rsid w:val="008558AA"/>
    <w:rsid w:val="00856EDA"/>
    <w:rsid w:val="00857744"/>
    <w:rsid w:val="0086134D"/>
    <w:rsid w:val="008619CD"/>
    <w:rsid w:val="00861AD4"/>
    <w:rsid w:val="00861E57"/>
    <w:rsid w:val="00862ECB"/>
    <w:rsid w:val="00864D3E"/>
    <w:rsid w:val="00864F67"/>
    <w:rsid w:val="00865C51"/>
    <w:rsid w:val="00866CFB"/>
    <w:rsid w:val="00870F0E"/>
    <w:rsid w:val="008711C0"/>
    <w:rsid w:val="008731B3"/>
    <w:rsid w:val="00873D3D"/>
    <w:rsid w:val="0087575D"/>
    <w:rsid w:val="008763C5"/>
    <w:rsid w:val="0087789B"/>
    <w:rsid w:val="00877F78"/>
    <w:rsid w:val="008815FE"/>
    <w:rsid w:val="00882F35"/>
    <w:rsid w:val="00883CD8"/>
    <w:rsid w:val="00883E98"/>
    <w:rsid w:val="008845C4"/>
    <w:rsid w:val="00884B45"/>
    <w:rsid w:val="008866E8"/>
    <w:rsid w:val="00887363"/>
    <w:rsid w:val="00887E6D"/>
    <w:rsid w:val="00887F79"/>
    <w:rsid w:val="00890300"/>
    <w:rsid w:val="00890E6E"/>
    <w:rsid w:val="0089106F"/>
    <w:rsid w:val="00892ED7"/>
    <w:rsid w:val="008938AC"/>
    <w:rsid w:val="00894601"/>
    <w:rsid w:val="00894B1A"/>
    <w:rsid w:val="00896A3A"/>
    <w:rsid w:val="00896E8D"/>
    <w:rsid w:val="00897757"/>
    <w:rsid w:val="008A08C6"/>
    <w:rsid w:val="008A0CCF"/>
    <w:rsid w:val="008A0CDC"/>
    <w:rsid w:val="008A288E"/>
    <w:rsid w:val="008A3B32"/>
    <w:rsid w:val="008A4ADD"/>
    <w:rsid w:val="008A4BDD"/>
    <w:rsid w:val="008A4D88"/>
    <w:rsid w:val="008A5256"/>
    <w:rsid w:val="008A72A3"/>
    <w:rsid w:val="008A74DF"/>
    <w:rsid w:val="008B0938"/>
    <w:rsid w:val="008B0E3E"/>
    <w:rsid w:val="008B17EE"/>
    <w:rsid w:val="008B34F2"/>
    <w:rsid w:val="008B478F"/>
    <w:rsid w:val="008B4D70"/>
    <w:rsid w:val="008B5128"/>
    <w:rsid w:val="008B5835"/>
    <w:rsid w:val="008B6D57"/>
    <w:rsid w:val="008B7B9B"/>
    <w:rsid w:val="008B7BDD"/>
    <w:rsid w:val="008C0438"/>
    <w:rsid w:val="008C0774"/>
    <w:rsid w:val="008C09F3"/>
    <w:rsid w:val="008C2E4D"/>
    <w:rsid w:val="008C30F4"/>
    <w:rsid w:val="008C5037"/>
    <w:rsid w:val="008C5A71"/>
    <w:rsid w:val="008C7F85"/>
    <w:rsid w:val="008D0700"/>
    <w:rsid w:val="008D2656"/>
    <w:rsid w:val="008D2C22"/>
    <w:rsid w:val="008D73FC"/>
    <w:rsid w:val="008D76B5"/>
    <w:rsid w:val="008E00DC"/>
    <w:rsid w:val="008E0285"/>
    <w:rsid w:val="008E2BF1"/>
    <w:rsid w:val="008E322E"/>
    <w:rsid w:val="008E58FB"/>
    <w:rsid w:val="008E6235"/>
    <w:rsid w:val="008E68BA"/>
    <w:rsid w:val="008E69B7"/>
    <w:rsid w:val="008E72B4"/>
    <w:rsid w:val="008F2081"/>
    <w:rsid w:val="008F4459"/>
    <w:rsid w:val="008F72A2"/>
    <w:rsid w:val="008F7FF9"/>
    <w:rsid w:val="00900AEF"/>
    <w:rsid w:val="00902B2B"/>
    <w:rsid w:val="00903192"/>
    <w:rsid w:val="00903F93"/>
    <w:rsid w:val="0090472B"/>
    <w:rsid w:val="009058A8"/>
    <w:rsid w:val="00907A51"/>
    <w:rsid w:val="00907F52"/>
    <w:rsid w:val="009107C3"/>
    <w:rsid w:val="00910C02"/>
    <w:rsid w:val="00912A6C"/>
    <w:rsid w:val="00914246"/>
    <w:rsid w:val="00914937"/>
    <w:rsid w:val="0091628A"/>
    <w:rsid w:val="009171BC"/>
    <w:rsid w:val="0092083F"/>
    <w:rsid w:val="00922240"/>
    <w:rsid w:val="009227DD"/>
    <w:rsid w:val="00923F55"/>
    <w:rsid w:val="0092482D"/>
    <w:rsid w:val="00925245"/>
    <w:rsid w:val="00925318"/>
    <w:rsid w:val="00925EA4"/>
    <w:rsid w:val="009301F6"/>
    <w:rsid w:val="00931412"/>
    <w:rsid w:val="009319E8"/>
    <w:rsid w:val="00934186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5451"/>
    <w:rsid w:val="009574FE"/>
    <w:rsid w:val="00960A38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30AD"/>
    <w:rsid w:val="00973AEF"/>
    <w:rsid w:val="009761C5"/>
    <w:rsid w:val="0097664E"/>
    <w:rsid w:val="00977DD6"/>
    <w:rsid w:val="00980F37"/>
    <w:rsid w:val="00982BE1"/>
    <w:rsid w:val="00983660"/>
    <w:rsid w:val="00984F4D"/>
    <w:rsid w:val="00985FD3"/>
    <w:rsid w:val="00986B3A"/>
    <w:rsid w:val="0098700B"/>
    <w:rsid w:val="00987F76"/>
    <w:rsid w:val="0099118D"/>
    <w:rsid w:val="00991782"/>
    <w:rsid w:val="00991BF9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6629"/>
    <w:rsid w:val="009B7234"/>
    <w:rsid w:val="009B7760"/>
    <w:rsid w:val="009C1BE8"/>
    <w:rsid w:val="009C2BC8"/>
    <w:rsid w:val="009C3498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767"/>
    <w:rsid w:val="009D586E"/>
    <w:rsid w:val="009D744F"/>
    <w:rsid w:val="009D7B26"/>
    <w:rsid w:val="009E1B18"/>
    <w:rsid w:val="009E1F10"/>
    <w:rsid w:val="009E2157"/>
    <w:rsid w:val="009E2362"/>
    <w:rsid w:val="009E2C46"/>
    <w:rsid w:val="009E3B86"/>
    <w:rsid w:val="009E4DE9"/>
    <w:rsid w:val="009E58E3"/>
    <w:rsid w:val="009E6D66"/>
    <w:rsid w:val="009E6FE5"/>
    <w:rsid w:val="009E7477"/>
    <w:rsid w:val="009E7B91"/>
    <w:rsid w:val="009F1871"/>
    <w:rsid w:val="009F3595"/>
    <w:rsid w:val="009F456A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BC4"/>
    <w:rsid w:val="00A02EF3"/>
    <w:rsid w:val="00A03BF9"/>
    <w:rsid w:val="00A05E51"/>
    <w:rsid w:val="00A06748"/>
    <w:rsid w:val="00A07CC4"/>
    <w:rsid w:val="00A07EFA"/>
    <w:rsid w:val="00A07FFB"/>
    <w:rsid w:val="00A103A7"/>
    <w:rsid w:val="00A12301"/>
    <w:rsid w:val="00A1398F"/>
    <w:rsid w:val="00A13D67"/>
    <w:rsid w:val="00A142D6"/>
    <w:rsid w:val="00A15F4B"/>
    <w:rsid w:val="00A17549"/>
    <w:rsid w:val="00A1780F"/>
    <w:rsid w:val="00A20093"/>
    <w:rsid w:val="00A207D3"/>
    <w:rsid w:val="00A20DAD"/>
    <w:rsid w:val="00A22743"/>
    <w:rsid w:val="00A22BAD"/>
    <w:rsid w:val="00A24A27"/>
    <w:rsid w:val="00A24D28"/>
    <w:rsid w:val="00A25571"/>
    <w:rsid w:val="00A27105"/>
    <w:rsid w:val="00A30296"/>
    <w:rsid w:val="00A30E7D"/>
    <w:rsid w:val="00A32195"/>
    <w:rsid w:val="00A3398E"/>
    <w:rsid w:val="00A37BAA"/>
    <w:rsid w:val="00A40B3C"/>
    <w:rsid w:val="00A411E9"/>
    <w:rsid w:val="00A42333"/>
    <w:rsid w:val="00A42DAE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57B11"/>
    <w:rsid w:val="00A61F42"/>
    <w:rsid w:val="00A621E5"/>
    <w:rsid w:val="00A65088"/>
    <w:rsid w:val="00A65E23"/>
    <w:rsid w:val="00A67072"/>
    <w:rsid w:val="00A673A0"/>
    <w:rsid w:val="00A6744F"/>
    <w:rsid w:val="00A675F2"/>
    <w:rsid w:val="00A70A70"/>
    <w:rsid w:val="00A73D37"/>
    <w:rsid w:val="00A73FA6"/>
    <w:rsid w:val="00A7532F"/>
    <w:rsid w:val="00A75ACB"/>
    <w:rsid w:val="00A75B5D"/>
    <w:rsid w:val="00A764E7"/>
    <w:rsid w:val="00A76E5D"/>
    <w:rsid w:val="00A8039E"/>
    <w:rsid w:val="00A81AF3"/>
    <w:rsid w:val="00A82F82"/>
    <w:rsid w:val="00A83E06"/>
    <w:rsid w:val="00A86CB6"/>
    <w:rsid w:val="00A87702"/>
    <w:rsid w:val="00A91900"/>
    <w:rsid w:val="00A929F1"/>
    <w:rsid w:val="00A92AB8"/>
    <w:rsid w:val="00A93FAC"/>
    <w:rsid w:val="00A965B7"/>
    <w:rsid w:val="00A97E4A"/>
    <w:rsid w:val="00AA0054"/>
    <w:rsid w:val="00AA13DE"/>
    <w:rsid w:val="00AA16B2"/>
    <w:rsid w:val="00AA1C68"/>
    <w:rsid w:val="00AA1E5F"/>
    <w:rsid w:val="00AA28EA"/>
    <w:rsid w:val="00AA2952"/>
    <w:rsid w:val="00AA31C3"/>
    <w:rsid w:val="00AA35BF"/>
    <w:rsid w:val="00AA3B07"/>
    <w:rsid w:val="00AA4BF9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70F"/>
    <w:rsid w:val="00AB4DF7"/>
    <w:rsid w:val="00AB4E49"/>
    <w:rsid w:val="00AC0FE4"/>
    <w:rsid w:val="00AC248F"/>
    <w:rsid w:val="00AC263C"/>
    <w:rsid w:val="00AC2F29"/>
    <w:rsid w:val="00AC33AE"/>
    <w:rsid w:val="00AC3B01"/>
    <w:rsid w:val="00AC3B1E"/>
    <w:rsid w:val="00AC3F87"/>
    <w:rsid w:val="00AC40C5"/>
    <w:rsid w:val="00AC4746"/>
    <w:rsid w:val="00AC7F0E"/>
    <w:rsid w:val="00AD0022"/>
    <w:rsid w:val="00AD0444"/>
    <w:rsid w:val="00AD0914"/>
    <w:rsid w:val="00AD1C1B"/>
    <w:rsid w:val="00AD1EE1"/>
    <w:rsid w:val="00AD3733"/>
    <w:rsid w:val="00AD43E8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E7A36"/>
    <w:rsid w:val="00AF18DD"/>
    <w:rsid w:val="00AF2367"/>
    <w:rsid w:val="00AF2597"/>
    <w:rsid w:val="00AF2E9B"/>
    <w:rsid w:val="00AF3988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168EB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3B31"/>
    <w:rsid w:val="00B3672F"/>
    <w:rsid w:val="00B37A3E"/>
    <w:rsid w:val="00B40687"/>
    <w:rsid w:val="00B40D7A"/>
    <w:rsid w:val="00B4225D"/>
    <w:rsid w:val="00B434B0"/>
    <w:rsid w:val="00B43664"/>
    <w:rsid w:val="00B476CD"/>
    <w:rsid w:val="00B515E6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1A"/>
    <w:rsid w:val="00B736C2"/>
    <w:rsid w:val="00B75A84"/>
    <w:rsid w:val="00B81DEF"/>
    <w:rsid w:val="00B82F1B"/>
    <w:rsid w:val="00B83192"/>
    <w:rsid w:val="00B83916"/>
    <w:rsid w:val="00B83DFF"/>
    <w:rsid w:val="00B84357"/>
    <w:rsid w:val="00B8503A"/>
    <w:rsid w:val="00B907C2"/>
    <w:rsid w:val="00B90C54"/>
    <w:rsid w:val="00B90E9B"/>
    <w:rsid w:val="00B919A9"/>
    <w:rsid w:val="00B921B1"/>
    <w:rsid w:val="00B94FB4"/>
    <w:rsid w:val="00B9558A"/>
    <w:rsid w:val="00B95E78"/>
    <w:rsid w:val="00B9624E"/>
    <w:rsid w:val="00B96C7D"/>
    <w:rsid w:val="00BA166C"/>
    <w:rsid w:val="00BA1724"/>
    <w:rsid w:val="00BA1BDD"/>
    <w:rsid w:val="00BA2EEE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2E9"/>
    <w:rsid w:val="00BC19DC"/>
    <w:rsid w:val="00BC3073"/>
    <w:rsid w:val="00BC365E"/>
    <w:rsid w:val="00BC387D"/>
    <w:rsid w:val="00BC50B6"/>
    <w:rsid w:val="00BC5C02"/>
    <w:rsid w:val="00BC7C8F"/>
    <w:rsid w:val="00BD0135"/>
    <w:rsid w:val="00BD0B27"/>
    <w:rsid w:val="00BD2DCD"/>
    <w:rsid w:val="00BD38BD"/>
    <w:rsid w:val="00BD7975"/>
    <w:rsid w:val="00BE05AF"/>
    <w:rsid w:val="00BE0D8B"/>
    <w:rsid w:val="00BE174A"/>
    <w:rsid w:val="00BE194F"/>
    <w:rsid w:val="00BE1DA9"/>
    <w:rsid w:val="00BE3B30"/>
    <w:rsid w:val="00BE3D03"/>
    <w:rsid w:val="00BE5A13"/>
    <w:rsid w:val="00BE6A13"/>
    <w:rsid w:val="00BF046A"/>
    <w:rsid w:val="00BF0BCC"/>
    <w:rsid w:val="00BF17B9"/>
    <w:rsid w:val="00BF1B54"/>
    <w:rsid w:val="00BF1C93"/>
    <w:rsid w:val="00BF2A5F"/>
    <w:rsid w:val="00BF2CEA"/>
    <w:rsid w:val="00BF6169"/>
    <w:rsid w:val="00BF64F4"/>
    <w:rsid w:val="00BF6D0B"/>
    <w:rsid w:val="00BF73B0"/>
    <w:rsid w:val="00C010B6"/>
    <w:rsid w:val="00C01CD5"/>
    <w:rsid w:val="00C03A93"/>
    <w:rsid w:val="00C04A3B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117"/>
    <w:rsid w:val="00C1569C"/>
    <w:rsid w:val="00C159AF"/>
    <w:rsid w:val="00C165A1"/>
    <w:rsid w:val="00C1668F"/>
    <w:rsid w:val="00C1742D"/>
    <w:rsid w:val="00C20B50"/>
    <w:rsid w:val="00C20F4E"/>
    <w:rsid w:val="00C21497"/>
    <w:rsid w:val="00C23CF1"/>
    <w:rsid w:val="00C243D2"/>
    <w:rsid w:val="00C24D2E"/>
    <w:rsid w:val="00C25108"/>
    <w:rsid w:val="00C2595D"/>
    <w:rsid w:val="00C25FEA"/>
    <w:rsid w:val="00C264E9"/>
    <w:rsid w:val="00C266F5"/>
    <w:rsid w:val="00C26A17"/>
    <w:rsid w:val="00C315D5"/>
    <w:rsid w:val="00C32D87"/>
    <w:rsid w:val="00C33025"/>
    <w:rsid w:val="00C330D6"/>
    <w:rsid w:val="00C342CB"/>
    <w:rsid w:val="00C344A0"/>
    <w:rsid w:val="00C346F9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3530"/>
    <w:rsid w:val="00C67061"/>
    <w:rsid w:val="00C672C6"/>
    <w:rsid w:val="00C71844"/>
    <w:rsid w:val="00C71B5D"/>
    <w:rsid w:val="00C72048"/>
    <w:rsid w:val="00C72410"/>
    <w:rsid w:val="00C72D4F"/>
    <w:rsid w:val="00C72E0B"/>
    <w:rsid w:val="00C7376F"/>
    <w:rsid w:val="00C75C41"/>
    <w:rsid w:val="00C82BCB"/>
    <w:rsid w:val="00C82FB3"/>
    <w:rsid w:val="00C84622"/>
    <w:rsid w:val="00C84841"/>
    <w:rsid w:val="00C85414"/>
    <w:rsid w:val="00C85E9D"/>
    <w:rsid w:val="00C87587"/>
    <w:rsid w:val="00C8780B"/>
    <w:rsid w:val="00C9043E"/>
    <w:rsid w:val="00C919E6"/>
    <w:rsid w:val="00C91D8E"/>
    <w:rsid w:val="00C92BC4"/>
    <w:rsid w:val="00C93A3C"/>
    <w:rsid w:val="00C95961"/>
    <w:rsid w:val="00CA20F2"/>
    <w:rsid w:val="00CA29F8"/>
    <w:rsid w:val="00CA332F"/>
    <w:rsid w:val="00CA46AF"/>
    <w:rsid w:val="00CA563B"/>
    <w:rsid w:val="00CA5672"/>
    <w:rsid w:val="00CA5B38"/>
    <w:rsid w:val="00CA64E4"/>
    <w:rsid w:val="00CB00A4"/>
    <w:rsid w:val="00CB043F"/>
    <w:rsid w:val="00CB12B5"/>
    <w:rsid w:val="00CB256D"/>
    <w:rsid w:val="00CB32ED"/>
    <w:rsid w:val="00CB472C"/>
    <w:rsid w:val="00CB6BD9"/>
    <w:rsid w:val="00CB76A4"/>
    <w:rsid w:val="00CC0FB5"/>
    <w:rsid w:val="00CC5335"/>
    <w:rsid w:val="00CC7F17"/>
    <w:rsid w:val="00CD17DB"/>
    <w:rsid w:val="00CD1C79"/>
    <w:rsid w:val="00CD1F3E"/>
    <w:rsid w:val="00CD510E"/>
    <w:rsid w:val="00CD5637"/>
    <w:rsid w:val="00CD5FCA"/>
    <w:rsid w:val="00CD7055"/>
    <w:rsid w:val="00CE31C9"/>
    <w:rsid w:val="00CE3D89"/>
    <w:rsid w:val="00CE4471"/>
    <w:rsid w:val="00CE4BA5"/>
    <w:rsid w:val="00CE4D13"/>
    <w:rsid w:val="00CE5DF7"/>
    <w:rsid w:val="00CE7CCC"/>
    <w:rsid w:val="00CF0407"/>
    <w:rsid w:val="00CF0A83"/>
    <w:rsid w:val="00CF12BE"/>
    <w:rsid w:val="00CF15BA"/>
    <w:rsid w:val="00CF1D76"/>
    <w:rsid w:val="00CF29BC"/>
    <w:rsid w:val="00CF2B87"/>
    <w:rsid w:val="00CF2BE3"/>
    <w:rsid w:val="00CF2C2F"/>
    <w:rsid w:val="00CF2E59"/>
    <w:rsid w:val="00CF4CDE"/>
    <w:rsid w:val="00CF4FE4"/>
    <w:rsid w:val="00CF60E2"/>
    <w:rsid w:val="00CF70DF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0D38"/>
    <w:rsid w:val="00D20F0E"/>
    <w:rsid w:val="00D2174E"/>
    <w:rsid w:val="00D22B29"/>
    <w:rsid w:val="00D23189"/>
    <w:rsid w:val="00D2380D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CB5"/>
    <w:rsid w:val="00D3574A"/>
    <w:rsid w:val="00D36AE0"/>
    <w:rsid w:val="00D372D9"/>
    <w:rsid w:val="00D376AA"/>
    <w:rsid w:val="00D40B75"/>
    <w:rsid w:val="00D40CEF"/>
    <w:rsid w:val="00D41398"/>
    <w:rsid w:val="00D41603"/>
    <w:rsid w:val="00D416D7"/>
    <w:rsid w:val="00D425BE"/>
    <w:rsid w:val="00D43650"/>
    <w:rsid w:val="00D44FDB"/>
    <w:rsid w:val="00D46064"/>
    <w:rsid w:val="00D507E6"/>
    <w:rsid w:val="00D5154B"/>
    <w:rsid w:val="00D546F0"/>
    <w:rsid w:val="00D54DA0"/>
    <w:rsid w:val="00D553E2"/>
    <w:rsid w:val="00D5597A"/>
    <w:rsid w:val="00D55A0F"/>
    <w:rsid w:val="00D55C38"/>
    <w:rsid w:val="00D56881"/>
    <w:rsid w:val="00D56A0D"/>
    <w:rsid w:val="00D56ABF"/>
    <w:rsid w:val="00D570F3"/>
    <w:rsid w:val="00D57460"/>
    <w:rsid w:val="00D5767D"/>
    <w:rsid w:val="00D576E4"/>
    <w:rsid w:val="00D57BA6"/>
    <w:rsid w:val="00D60062"/>
    <w:rsid w:val="00D61762"/>
    <w:rsid w:val="00D6360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77132"/>
    <w:rsid w:val="00D81EC3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2D72"/>
    <w:rsid w:val="00D93007"/>
    <w:rsid w:val="00D9376B"/>
    <w:rsid w:val="00D94261"/>
    <w:rsid w:val="00D94299"/>
    <w:rsid w:val="00D94588"/>
    <w:rsid w:val="00D97CB8"/>
    <w:rsid w:val="00DA23CF"/>
    <w:rsid w:val="00DA37A8"/>
    <w:rsid w:val="00DA3CE9"/>
    <w:rsid w:val="00DA3F42"/>
    <w:rsid w:val="00DA58B2"/>
    <w:rsid w:val="00DA58E1"/>
    <w:rsid w:val="00DA649B"/>
    <w:rsid w:val="00DA7B74"/>
    <w:rsid w:val="00DB2748"/>
    <w:rsid w:val="00DB2DA4"/>
    <w:rsid w:val="00DB2E20"/>
    <w:rsid w:val="00DB53C2"/>
    <w:rsid w:val="00DB7765"/>
    <w:rsid w:val="00DB7919"/>
    <w:rsid w:val="00DC018A"/>
    <w:rsid w:val="00DC0B0C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8CB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613"/>
    <w:rsid w:val="00E00FE7"/>
    <w:rsid w:val="00E01D44"/>
    <w:rsid w:val="00E01F77"/>
    <w:rsid w:val="00E02ED6"/>
    <w:rsid w:val="00E03749"/>
    <w:rsid w:val="00E04CFD"/>
    <w:rsid w:val="00E04EEA"/>
    <w:rsid w:val="00E0503E"/>
    <w:rsid w:val="00E059F3"/>
    <w:rsid w:val="00E05F59"/>
    <w:rsid w:val="00E07ACA"/>
    <w:rsid w:val="00E10490"/>
    <w:rsid w:val="00E107EC"/>
    <w:rsid w:val="00E10873"/>
    <w:rsid w:val="00E10AC6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683A"/>
    <w:rsid w:val="00E17315"/>
    <w:rsid w:val="00E21173"/>
    <w:rsid w:val="00E219D5"/>
    <w:rsid w:val="00E2309E"/>
    <w:rsid w:val="00E260FB"/>
    <w:rsid w:val="00E263D0"/>
    <w:rsid w:val="00E2664B"/>
    <w:rsid w:val="00E2736D"/>
    <w:rsid w:val="00E3083B"/>
    <w:rsid w:val="00E31ED1"/>
    <w:rsid w:val="00E31F8F"/>
    <w:rsid w:val="00E32B18"/>
    <w:rsid w:val="00E330A8"/>
    <w:rsid w:val="00E3459F"/>
    <w:rsid w:val="00E36635"/>
    <w:rsid w:val="00E37736"/>
    <w:rsid w:val="00E37750"/>
    <w:rsid w:val="00E40671"/>
    <w:rsid w:val="00E418C3"/>
    <w:rsid w:val="00E42216"/>
    <w:rsid w:val="00E43ED6"/>
    <w:rsid w:val="00E43FD9"/>
    <w:rsid w:val="00E445BF"/>
    <w:rsid w:val="00E44B38"/>
    <w:rsid w:val="00E47910"/>
    <w:rsid w:val="00E47CF2"/>
    <w:rsid w:val="00E509FD"/>
    <w:rsid w:val="00E509FF"/>
    <w:rsid w:val="00E51DEA"/>
    <w:rsid w:val="00E51F41"/>
    <w:rsid w:val="00E52BDD"/>
    <w:rsid w:val="00E5304E"/>
    <w:rsid w:val="00E53059"/>
    <w:rsid w:val="00E53D67"/>
    <w:rsid w:val="00E53FDB"/>
    <w:rsid w:val="00E54273"/>
    <w:rsid w:val="00E54FB1"/>
    <w:rsid w:val="00E55712"/>
    <w:rsid w:val="00E603DB"/>
    <w:rsid w:val="00E609C5"/>
    <w:rsid w:val="00E6170B"/>
    <w:rsid w:val="00E63113"/>
    <w:rsid w:val="00E65C68"/>
    <w:rsid w:val="00E65D3F"/>
    <w:rsid w:val="00E66289"/>
    <w:rsid w:val="00E66978"/>
    <w:rsid w:val="00E66A56"/>
    <w:rsid w:val="00E670C2"/>
    <w:rsid w:val="00E70255"/>
    <w:rsid w:val="00E70CA1"/>
    <w:rsid w:val="00E74316"/>
    <w:rsid w:val="00E7444B"/>
    <w:rsid w:val="00E75636"/>
    <w:rsid w:val="00E757D8"/>
    <w:rsid w:val="00E75EA5"/>
    <w:rsid w:val="00E8074C"/>
    <w:rsid w:val="00E8157D"/>
    <w:rsid w:val="00E825B6"/>
    <w:rsid w:val="00E84541"/>
    <w:rsid w:val="00E849A9"/>
    <w:rsid w:val="00E8559C"/>
    <w:rsid w:val="00E857B6"/>
    <w:rsid w:val="00E85A93"/>
    <w:rsid w:val="00E90201"/>
    <w:rsid w:val="00E9111D"/>
    <w:rsid w:val="00E91CFC"/>
    <w:rsid w:val="00E92754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47E9"/>
    <w:rsid w:val="00EA585B"/>
    <w:rsid w:val="00EA6654"/>
    <w:rsid w:val="00EA73FF"/>
    <w:rsid w:val="00EB12DC"/>
    <w:rsid w:val="00EB1D56"/>
    <w:rsid w:val="00EB2889"/>
    <w:rsid w:val="00EB35E7"/>
    <w:rsid w:val="00EB4AF4"/>
    <w:rsid w:val="00EB74F9"/>
    <w:rsid w:val="00EC077F"/>
    <w:rsid w:val="00EC0F4F"/>
    <w:rsid w:val="00EC1174"/>
    <w:rsid w:val="00EC2199"/>
    <w:rsid w:val="00EC2807"/>
    <w:rsid w:val="00EC2C02"/>
    <w:rsid w:val="00EC3C72"/>
    <w:rsid w:val="00EC4EA2"/>
    <w:rsid w:val="00ED0A78"/>
    <w:rsid w:val="00ED1899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3CBC"/>
    <w:rsid w:val="00EE51F2"/>
    <w:rsid w:val="00EE73CE"/>
    <w:rsid w:val="00EE7C55"/>
    <w:rsid w:val="00EF0B3B"/>
    <w:rsid w:val="00EF476F"/>
    <w:rsid w:val="00EF6554"/>
    <w:rsid w:val="00EF67DA"/>
    <w:rsid w:val="00EF7E4A"/>
    <w:rsid w:val="00EF7EA7"/>
    <w:rsid w:val="00F001E7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42D1"/>
    <w:rsid w:val="00F15E32"/>
    <w:rsid w:val="00F2036B"/>
    <w:rsid w:val="00F20933"/>
    <w:rsid w:val="00F211EE"/>
    <w:rsid w:val="00F21A7A"/>
    <w:rsid w:val="00F22DAE"/>
    <w:rsid w:val="00F22E0F"/>
    <w:rsid w:val="00F239B6"/>
    <w:rsid w:val="00F2439C"/>
    <w:rsid w:val="00F30355"/>
    <w:rsid w:val="00F30A7E"/>
    <w:rsid w:val="00F320DF"/>
    <w:rsid w:val="00F33F84"/>
    <w:rsid w:val="00F3414D"/>
    <w:rsid w:val="00F34D8C"/>
    <w:rsid w:val="00F3560F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576A4"/>
    <w:rsid w:val="00F60D1E"/>
    <w:rsid w:val="00F60D3E"/>
    <w:rsid w:val="00F61C4E"/>
    <w:rsid w:val="00F62169"/>
    <w:rsid w:val="00F64E13"/>
    <w:rsid w:val="00F65914"/>
    <w:rsid w:val="00F7035C"/>
    <w:rsid w:val="00F70607"/>
    <w:rsid w:val="00F70B27"/>
    <w:rsid w:val="00F719DD"/>
    <w:rsid w:val="00F7304E"/>
    <w:rsid w:val="00F73117"/>
    <w:rsid w:val="00F73215"/>
    <w:rsid w:val="00F738F5"/>
    <w:rsid w:val="00F739A7"/>
    <w:rsid w:val="00F73F7D"/>
    <w:rsid w:val="00F73FBB"/>
    <w:rsid w:val="00F749B0"/>
    <w:rsid w:val="00F75204"/>
    <w:rsid w:val="00F7529E"/>
    <w:rsid w:val="00F757CA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358F"/>
    <w:rsid w:val="00FA5CD5"/>
    <w:rsid w:val="00FA7295"/>
    <w:rsid w:val="00FB1848"/>
    <w:rsid w:val="00FB1CEB"/>
    <w:rsid w:val="00FB3A49"/>
    <w:rsid w:val="00FB4062"/>
    <w:rsid w:val="00FB494A"/>
    <w:rsid w:val="00FB5073"/>
    <w:rsid w:val="00FB75A5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C7B6D"/>
    <w:rsid w:val="00FD0ED5"/>
    <w:rsid w:val="00FD15DD"/>
    <w:rsid w:val="00FD3373"/>
    <w:rsid w:val="00FD450C"/>
    <w:rsid w:val="00FD6CD0"/>
    <w:rsid w:val="00FD733D"/>
    <w:rsid w:val="00FD73EA"/>
    <w:rsid w:val="00FD7A39"/>
    <w:rsid w:val="00FE3A86"/>
    <w:rsid w:val="00FE4231"/>
    <w:rsid w:val="00FE5E39"/>
    <w:rsid w:val="00FE71DC"/>
    <w:rsid w:val="00FE74C3"/>
    <w:rsid w:val="00FE74CD"/>
    <w:rsid w:val="00FF08F9"/>
    <w:rsid w:val="00FF0D35"/>
    <w:rsid w:val="00FF18F8"/>
    <w:rsid w:val="00FF3498"/>
    <w:rsid w:val="00FF4540"/>
    <w:rsid w:val="00FF580D"/>
    <w:rsid w:val="00FF7757"/>
    <w:rsid w:val="00FF7A10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Char"/>
    <w:autoRedefine/>
    <w:qFormat/>
    <w:rsid w:val="00FC5DD0"/>
    <w:pPr>
      <w:keepNext/>
      <w:numPr>
        <w:numId w:val="30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9D4127"/>
    <w:pPr>
      <w:keepNext/>
      <w:keepLines/>
      <w:numPr>
        <w:ilvl w:val="2"/>
        <w:numId w:val="30"/>
      </w:numPr>
      <w:spacing w:before="200"/>
      <w:ind w:left="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0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31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41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52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60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70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a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Chars="2100" w:left="100"/>
    </w:pPr>
  </w:style>
  <w:style w:type="character" w:styleId="aff9">
    <w:name w:val="Emphasis"/>
    <w:basedOn w:val="a3"/>
    <w:semiHidden/>
    <w:qFormat/>
    <w:rsid w:val="008938AC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c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semiHidden/>
    <w:qFormat/>
    <w:rsid w:val="008938AC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Chars="100" w:firstLine="420"/>
    </w:pPr>
  </w:style>
  <w:style w:type="paragraph" w:styleId="afff4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9D0E48"/>
    <w:pPr>
      <w:ind w:firstLineChars="200" w:firstLine="420"/>
    </w:pPr>
  </w:style>
  <w:style w:type="paragraph" w:styleId="afff5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a">
    <w:name w:val="微软雅黑"/>
    <w:basedOn w:val="a2"/>
    <w:link w:val="Char2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2">
    <w:name w:val="微软雅黑 Char"/>
    <w:basedOn w:val="a3"/>
    <w:link w:val="afffa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a"/>
    <w:rsid w:val="00014276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3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3">
    <w:name w:val="表格 Char"/>
    <w:basedOn w:val="a3"/>
    <w:link w:val="afffb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c">
    <w:name w:val="样式 蓝色"/>
    <w:basedOn w:val="a3"/>
    <w:semiHidden/>
    <w:rsid w:val="00D9006B"/>
    <w:rPr>
      <w:color w:val="0000FF"/>
    </w:rPr>
  </w:style>
  <w:style w:type="character" w:customStyle="1" w:styleId="afffd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1">
    <w:name w:val="表格1 字符"/>
    <w:basedOn w:val="TableHeading0"/>
    <w:link w:val="10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e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aliases w:val="ALT+1 Char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0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4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4">
    <w:name w:val="列出段落 Char"/>
    <w:basedOn w:val="a3"/>
    <w:link w:val="affff1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2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3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1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b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Char0">
    <w:name w:val="页脚 Char"/>
    <w:basedOn w:val="a3"/>
    <w:link w:val="ac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254FAD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254FAD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254FAD"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254FA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254FAD"/>
    <w:pPr>
      <w:numPr>
        <w:ilvl w:val="5"/>
        <w:numId w:val="7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FC5DD0"/>
  </w:style>
  <w:style w:type="paragraph" w:customStyle="1" w:styleId="74">
    <w:name w:val="7.简介标题"/>
    <w:basedOn w:val="a2"/>
    <w:link w:val="75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FC5DD0"/>
    <w:rPr>
      <w:noProof/>
    </w:rPr>
  </w:style>
  <w:style w:type="character" w:customStyle="1" w:styleId="2Char">
    <w:name w:val="标题 2 Char"/>
    <w:aliases w:val="ALT+2 Char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4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254FAD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c"/>
    <w:autoRedefine/>
    <w:qFormat/>
    <w:rsid w:val="00FC5DD0"/>
    <w:pPr>
      <w:keepNext/>
      <w:numPr>
        <w:ilvl w:val="8"/>
        <w:numId w:val="7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3"/>
    <w:autoRedefine/>
    <w:qFormat/>
    <w:rsid w:val="00FC5DD0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3">
    <w:name w:val="9.图片标题 字符"/>
    <w:basedOn w:val="a3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c">
    <w:name w:val="5.表格标题 字符"/>
    <w:basedOn w:val="a3"/>
    <w:link w:val="50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5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6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5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引用 Char"/>
    <w:basedOn w:val="a3"/>
    <w:link w:val="affff7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8">
    <w:name w:val="Intense Quote"/>
    <w:basedOn w:val="a2"/>
    <w:next w:val="a2"/>
    <w:link w:val="Char6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6">
    <w:name w:val="明显引用 Char"/>
    <w:basedOn w:val="a3"/>
    <w:link w:val="affff8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9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customXml" Target="../customXml/item4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7" Type="http://schemas.openxmlformats.org/officeDocument/2006/relationships/styles" Target="styl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1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98F067A-9A5F-401D-94FF-60DB75734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2341</TotalTime>
  <Pages>30</Pages>
  <Words>924</Words>
  <Characters>5267</Characters>
  <Application>Microsoft Office Word</Application>
  <DocSecurity>0</DocSecurity>
  <Lines>43</Lines>
  <Paragraphs>12</Paragraphs>
  <ScaleCrop>false</ScaleCrop>
  <Company>Huawei Technologies Co.,Ltd.</Company>
  <LinksUpToDate>false</LinksUpToDate>
  <CharactersWithSpaces>6179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zhanghuailiang (A)</cp:lastModifiedBy>
  <cp:revision>418</cp:revision>
  <cp:lastPrinted>2016-11-21T02:33:00Z</cp:lastPrinted>
  <dcterms:created xsi:type="dcterms:W3CDTF">2018-07-11T01:34:00Z</dcterms:created>
  <dcterms:modified xsi:type="dcterms:W3CDTF">2021-04-15T09:18:00Z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(3)TBDsiI8WoJjasLBb3cV3qkS3E6MOpoHAXmg2uFjK9Q4+0ONuxYNdUvPH7AfVdi/Fh6dvbh4+
hqDeKLbAJbYT5ptJ0u6zYb6LLlALdMuzZIhCGjy4g9fmmEhTxN5tawUIsAGNvYcqtRqInMR1
nF0MunGNokyc8JNRuS/R/YXb2V3Hrt6zhHPFWTA6W+pUQimxYR6DAYSzeIjRvAuNWSgBNodI
+6tycW7PcLWPQQKhb7</vt:lpwstr>
  </property>
  <property fmtid="{D5CDD505-2E9C-101B-9397-08002B2CF9AE}" pid="15" name="_2015_ms_pID_7253431">
    <vt:lpwstr>tYjHU8sqLx36rAKtMSW5v3NW1MMXm5mOtMLvlNlc0FgEKm9TpBIkEz
rc4+qayq2MIKC4rBicv+ahS4oxkhWlfZTF7MJ+YQtFKRuDs/bnyOfnCTQr+W6kOjYoM92lSP
ogDuXA06DC3XDWlNkG0jTg3TIqW9nUD8lGlCEcSr9a9BxCprTRQJqORl2MJ7WseKojYUhBdp
lXFb3o7vVtf7XBlpT7iZzza7lytcTPD0M998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MQ==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1598868080</vt:lpwstr>
  </property>
</Properties>
</file>